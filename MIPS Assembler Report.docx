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F0B" w:rsidRDefault="005C4533" w:rsidP="003D61FB">
      <w:pPr>
        <w:pStyle w:val="Heading2"/>
        <w:rPr>
          <w:rFonts w:eastAsia="Courier"/>
          <w:lang w:val="en-US" w:eastAsia="ja-JP"/>
        </w:rPr>
      </w:pPr>
      <w:bookmarkStart w:id="0" w:name="_GoBack"/>
      <w:bookmarkEnd w:id="0"/>
      <w:r>
        <w:rPr>
          <w:rFonts w:eastAsia="Courier"/>
          <w:lang w:val="en-US" w:eastAsia="ja-JP"/>
        </w:rPr>
        <w:t>Computer Systems Fundamentals</w:t>
      </w:r>
    </w:p>
    <w:p w:rsidR="00662F0B" w:rsidRDefault="005C4533">
      <w:pPr>
        <w:jc w:val="center"/>
        <w:rPr>
          <w:rFonts w:ascii="Arial" w:eastAsia="Courier" w:hAnsi="Arial" w:cs="Arial"/>
          <w:b/>
          <w:color w:val="000000"/>
          <w:u w:val="single"/>
          <w:lang w:val="en-US" w:eastAsia="ja-JP"/>
        </w:rPr>
      </w:pPr>
      <w:r>
        <w:rPr>
          <w:rFonts w:ascii="Arial" w:eastAsia="Courier" w:hAnsi="Arial" w:cs="Arial"/>
          <w:b/>
          <w:color w:val="000000"/>
          <w:u w:val="single"/>
          <w:lang w:val="en-US" w:eastAsia="ja-JP"/>
        </w:rPr>
        <w:t>MIPs Assembler</w:t>
      </w:r>
    </w:p>
    <w:p w:rsidR="00662F0B" w:rsidRDefault="005C4533">
      <w:pPr>
        <w:jc w:val="center"/>
        <w:rPr>
          <w:rFonts w:ascii="Arial" w:eastAsia="Courier" w:hAnsi="Arial" w:cs="Arial"/>
          <w:b/>
          <w:color w:val="000000"/>
          <w:u w:val="single"/>
          <w:lang w:val="en-US" w:eastAsia="ja-JP"/>
        </w:rPr>
      </w:pPr>
      <w:r>
        <w:rPr>
          <w:rFonts w:ascii="Arial" w:eastAsia="Courier" w:hAnsi="Arial" w:cs="Arial"/>
          <w:b/>
          <w:color w:val="000000"/>
          <w:u w:val="single"/>
          <w:lang w:val="en-US" w:eastAsia="ja-JP"/>
        </w:rPr>
        <w:t>By Rebecca Clarke 17032866</w:t>
      </w:r>
    </w:p>
    <w:p w:rsidR="00662F0B" w:rsidRDefault="005C4533">
      <w:pPr>
        <w:rPr>
          <w:rFonts w:ascii="Arial" w:eastAsia="Courier" w:hAnsi="Arial" w:cs="Arial"/>
          <w:b/>
          <w:color w:val="000000"/>
          <w:sz w:val="24"/>
          <w:u w:val="single"/>
          <w:lang w:val="en-US" w:eastAsia="ja-JP"/>
        </w:rPr>
      </w:pPr>
      <w:r>
        <w:rPr>
          <w:rFonts w:ascii="Arial" w:eastAsia="Courier" w:hAnsi="Arial" w:cs="Arial"/>
          <w:b/>
          <w:color w:val="000000"/>
          <w:sz w:val="24"/>
          <w:u w:val="single"/>
          <w:lang w:val="en-US" w:eastAsia="ja-JP"/>
        </w:rPr>
        <w:t>Task A</w:t>
      </w:r>
    </w:p>
    <w:p w:rsidR="00662F0B" w:rsidRDefault="005C4533">
      <w:r>
        <w:rPr>
          <w:noProof/>
        </w:rPr>
        <w:drawing>
          <wp:anchor distT="0" distB="0" distL="114300" distR="114300" simplePos="0" relativeHeight="251658240" behindDoc="0" locked="0" layoutInCell="1" allowOverlap="1">
            <wp:simplePos x="0" y="0"/>
            <wp:positionH relativeFrom="margin">
              <wp:posOffset>-38103</wp:posOffset>
            </wp:positionH>
            <wp:positionV relativeFrom="paragraph">
              <wp:posOffset>1254127</wp:posOffset>
            </wp:positionV>
            <wp:extent cx="5741673" cy="3154679"/>
            <wp:effectExtent l="0" t="0" r="0" b="7621"/>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b="12070"/>
                    <a:stretch>
                      <a:fillRect/>
                    </a:stretch>
                  </pic:blipFill>
                  <pic:spPr>
                    <a:xfrm>
                      <a:off x="0" y="0"/>
                      <a:ext cx="5741673" cy="3154679"/>
                    </a:xfrm>
                    <a:prstGeom prst="rect">
                      <a:avLst/>
                    </a:prstGeom>
                    <a:noFill/>
                    <a:ln>
                      <a:noFill/>
                      <a:prstDash/>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-48262</wp:posOffset>
            </wp:positionH>
            <wp:positionV relativeFrom="paragraph">
              <wp:posOffset>4559298</wp:posOffset>
            </wp:positionV>
            <wp:extent cx="5727060" cy="3185156"/>
            <wp:effectExtent l="0" t="0" r="6990" b="0"/>
            <wp:wrapSquare wrapText="bothSides"/>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11002"/>
                    <a:stretch>
                      <a:fillRect/>
                    </a:stretch>
                  </pic:blipFill>
                  <pic:spPr>
                    <a:xfrm>
                      <a:off x="0" y="0"/>
                      <a:ext cx="5727060" cy="3185156"/>
                    </a:xfrm>
                    <a:prstGeom prst="rect">
                      <a:avLst/>
                    </a:prstGeom>
                    <a:noFill/>
                    <a:ln>
                      <a:noFill/>
                      <a:prstDash/>
                    </a:ln>
                  </pic:spPr>
                </pic:pic>
              </a:graphicData>
            </a:graphic>
          </wp:anchor>
        </w:drawing>
      </w:r>
      <w:r>
        <w:rPr>
          <w:rFonts w:ascii="Arial" w:eastAsia="Courier" w:hAnsi="Arial" w:cs="Arial"/>
          <w:color w:val="000000"/>
          <w:lang w:val="en-US" w:eastAsia="ja-JP"/>
        </w:rPr>
        <w:t xml:space="preserve">My program works by displaying a message to the user, asking for the input as a string and when the </w:t>
      </w:r>
      <w:r>
        <w:rPr>
          <w:rFonts w:ascii="Arial" w:eastAsia="Courier" w:hAnsi="Arial" w:cs="Arial"/>
          <w:color w:val="000000"/>
          <w:lang w:val="en-US" w:eastAsia="ja-JP"/>
        </w:rPr>
        <w:t>program has received an input it then displays another message and the string together. Example: Please Enter Your Name: (Message 1) Your Name Is (Message 2): Rebecca (Input) The other part of my program works by displaying another message to the user aski</w:t>
      </w:r>
      <w:r>
        <w:rPr>
          <w:rFonts w:ascii="Arial" w:eastAsia="Courier" w:hAnsi="Arial" w:cs="Arial"/>
          <w:color w:val="000000"/>
          <w:lang w:val="en-US" w:eastAsia="ja-JP"/>
        </w:rPr>
        <w:t>ng for the input as an integer and displaying another message and the integer together. Example: Please Enter Your ID: (message 1) Your ID is (message 2) 17032866 (Input.)</w:t>
      </w:r>
    </w:p>
    <w:p w:rsidR="00662F0B" w:rsidRDefault="00662F0B">
      <w:pPr>
        <w:rPr>
          <w:rFonts w:ascii="Arial" w:eastAsia="Courier" w:hAnsi="Arial" w:cs="Arial"/>
          <w:color w:val="000000"/>
          <w:lang w:val="en-US" w:eastAsia="ja-JP"/>
        </w:rPr>
      </w:pPr>
    </w:p>
    <w:p w:rsidR="00662F0B" w:rsidRDefault="005C4533">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731514" cy="3162296"/>
            <wp:effectExtent l="0" t="0" r="2536" b="4"/>
            <wp:wrapSquare wrapText="bothSides"/>
            <wp:docPr id="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11717"/>
                    <a:stretch>
                      <a:fillRect/>
                    </a:stretch>
                  </pic:blipFill>
                  <pic:spPr>
                    <a:xfrm>
                      <a:off x="0" y="0"/>
                      <a:ext cx="5731514" cy="3162296"/>
                    </a:xfrm>
                    <a:prstGeom prst="rect">
                      <a:avLst/>
                    </a:prstGeom>
                    <a:noFill/>
                    <a:ln>
                      <a:noFill/>
                      <a:prstDash/>
                    </a:ln>
                  </pic:spPr>
                </pic:pic>
              </a:graphicData>
            </a:graphic>
          </wp:anchor>
        </w:drawing>
      </w:r>
      <w:r>
        <w:rPr>
          <w:rFonts w:ascii="Arial" w:hAnsi="Arial" w:cs="Arial"/>
          <w:sz w:val="24"/>
        </w:rPr>
        <w:t>.data #Items underneath stored in the .data registery</w:t>
      </w:r>
    </w:p>
    <w:p w:rsidR="00662F0B" w:rsidRDefault="005C4533">
      <w:pPr>
        <w:rPr>
          <w:rFonts w:ascii="Arial" w:hAnsi="Arial" w:cs="Arial"/>
          <w:sz w:val="24"/>
        </w:rPr>
      </w:pPr>
      <w:r>
        <w:rPr>
          <w:rFonts w:ascii="Arial" w:hAnsi="Arial" w:cs="Arial"/>
          <w:sz w:val="24"/>
        </w:rPr>
        <w:t xml:space="preserve">     prompt: .asciiz "Please</w:t>
      </w:r>
      <w:r>
        <w:rPr>
          <w:rFonts w:ascii="Arial" w:hAnsi="Arial" w:cs="Arial"/>
          <w:sz w:val="24"/>
        </w:rPr>
        <w:t xml:space="preserve"> Enter Your Name: "</w:t>
      </w:r>
    </w:p>
    <w:p w:rsidR="00662F0B" w:rsidRDefault="005C4533">
      <w:pPr>
        <w:rPr>
          <w:rFonts w:ascii="Arial" w:hAnsi="Arial" w:cs="Arial"/>
          <w:sz w:val="24"/>
        </w:rPr>
      </w:pPr>
      <w:r>
        <w:rPr>
          <w:rFonts w:ascii="Arial" w:hAnsi="Arial" w:cs="Arial"/>
          <w:sz w:val="24"/>
        </w:rPr>
        <w:t xml:space="preserve">     message: .asciiz "Your Name Is: "</w:t>
      </w:r>
    </w:p>
    <w:p w:rsidR="00662F0B" w:rsidRDefault="005C4533">
      <w:pPr>
        <w:rPr>
          <w:rFonts w:ascii="Arial" w:hAnsi="Arial" w:cs="Arial"/>
          <w:sz w:val="24"/>
        </w:rPr>
      </w:pPr>
      <w:r>
        <w:rPr>
          <w:rFonts w:ascii="Arial" w:hAnsi="Arial" w:cs="Arial"/>
          <w:sz w:val="24"/>
        </w:rPr>
        <w:t xml:space="preserve">     userInput: .space  10</w:t>
      </w:r>
    </w:p>
    <w:p w:rsidR="00662F0B" w:rsidRDefault="005C4533">
      <w:pPr>
        <w:rPr>
          <w:rFonts w:ascii="Arial" w:hAnsi="Arial" w:cs="Arial"/>
          <w:sz w:val="24"/>
        </w:rPr>
      </w:pPr>
      <w:r>
        <w:rPr>
          <w:rFonts w:ascii="Arial" w:hAnsi="Arial" w:cs="Arial"/>
          <w:sz w:val="24"/>
        </w:rPr>
        <w:t xml:space="preserve">     prompt1: .asciiz "Please enter your ID: "</w:t>
      </w:r>
    </w:p>
    <w:p w:rsidR="00662F0B" w:rsidRDefault="005C4533">
      <w:pPr>
        <w:rPr>
          <w:rFonts w:ascii="Arial" w:hAnsi="Arial" w:cs="Arial"/>
          <w:sz w:val="24"/>
        </w:rPr>
      </w:pPr>
      <w:r>
        <w:rPr>
          <w:rFonts w:ascii="Arial" w:hAnsi="Arial" w:cs="Arial"/>
          <w:sz w:val="24"/>
        </w:rPr>
        <w:t xml:space="preserve">     message1: .asciiz "Your ID is : "</w:t>
      </w:r>
    </w:p>
    <w:p w:rsidR="00662F0B" w:rsidRDefault="005C4533">
      <w:pPr>
        <w:rPr>
          <w:rFonts w:ascii="Arial" w:hAnsi="Arial" w:cs="Arial"/>
          <w:sz w:val="24"/>
        </w:rPr>
      </w:pPr>
      <w:r>
        <w:rPr>
          <w:rFonts w:ascii="Arial" w:hAnsi="Arial" w:cs="Arial"/>
          <w:sz w:val="24"/>
        </w:rPr>
        <w:t xml:space="preserve">     finalmessage: .asciiz "Your Name and ID is: "</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.text #used to keep the actual </w:t>
      </w:r>
      <w:r>
        <w:rPr>
          <w:rFonts w:ascii="Arial" w:hAnsi="Arial" w:cs="Arial"/>
          <w:sz w:val="24"/>
        </w:rPr>
        <w:t>code in</w:t>
      </w:r>
    </w:p>
    <w:p w:rsidR="00662F0B" w:rsidRDefault="005C4533">
      <w:pPr>
        <w:rPr>
          <w:rFonts w:ascii="Arial" w:hAnsi="Arial" w:cs="Arial"/>
          <w:sz w:val="24"/>
        </w:rPr>
      </w:pPr>
      <w:r>
        <w:rPr>
          <w:rFonts w:ascii="Arial" w:hAnsi="Arial" w:cs="Arial"/>
          <w:sz w:val="24"/>
        </w:rPr>
        <w:t xml:space="preserve">    main: </w:t>
      </w:r>
    </w:p>
    <w:p w:rsidR="00662F0B" w:rsidRDefault="005C4533">
      <w:pPr>
        <w:rPr>
          <w:rFonts w:ascii="Arial" w:hAnsi="Arial" w:cs="Arial"/>
          <w:sz w:val="24"/>
        </w:rPr>
      </w:pPr>
      <w:r>
        <w:rPr>
          <w:rFonts w:ascii="Arial" w:hAnsi="Arial" w:cs="Arial"/>
          <w:sz w:val="24"/>
        </w:rPr>
        <w:t xml:space="preserve">    #getting Users input as text</w:t>
      </w:r>
    </w:p>
    <w:p w:rsidR="00662F0B" w:rsidRDefault="005C4533">
      <w:pPr>
        <w:rPr>
          <w:rFonts w:ascii="Arial" w:hAnsi="Arial" w:cs="Arial"/>
          <w:sz w:val="24"/>
        </w:rPr>
      </w:pPr>
      <w:r>
        <w:rPr>
          <w:rFonts w:ascii="Arial" w:hAnsi="Arial" w:cs="Arial"/>
          <w:sz w:val="24"/>
        </w:rPr>
        <w:t xml:space="preserve">    li $v0,4 #prints string</w:t>
      </w:r>
    </w:p>
    <w:p w:rsidR="00662F0B" w:rsidRDefault="005C4533">
      <w:pPr>
        <w:rPr>
          <w:rFonts w:ascii="Arial" w:hAnsi="Arial" w:cs="Arial"/>
          <w:sz w:val="24"/>
        </w:rPr>
      </w:pPr>
      <w:r>
        <w:rPr>
          <w:rFonts w:ascii="Arial" w:hAnsi="Arial" w:cs="Arial"/>
          <w:sz w:val="24"/>
        </w:rPr>
        <w:t xml:space="preserve">    la $a0, prompt #address of the print string</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t xml:space="preserve">    li $v0,8 #Reads string</w:t>
      </w:r>
    </w:p>
    <w:p w:rsidR="00662F0B" w:rsidRDefault="005C4533">
      <w:pPr>
        <w:rPr>
          <w:rFonts w:ascii="Arial" w:hAnsi="Arial" w:cs="Arial"/>
          <w:sz w:val="24"/>
        </w:rPr>
      </w:pPr>
      <w:r>
        <w:rPr>
          <w:rFonts w:ascii="Arial" w:hAnsi="Arial" w:cs="Arial"/>
          <w:sz w:val="24"/>
        </w:rPr>
        <w:t xml:space="preserve">    la $a0, userInput #address of the input </w:t>
      </w:r>
      <w:r>
        <w:rPr>
          <w:rFonts w:ascii="Arial" w:hAnsi="Arial" w:cs="Arial"/>
          <w:sz w:val="24"/>
        </w:rPr>
        <w:t>buffer</w:t>
      </w:r>
    </w:p>
    <w:p w:rsidR="00662F0B" w:rsidRDefault="005C4533">
      <w:pPr>
        <w:rPr>
          <w:rFonts w:ascii="Arial" w:hAnsi="Arial" w:cs="Arial"/>
          <w:sz w:val="24"/>
        </w:rPr>
      </w:pPr>
      <w:r>
        <w:rPr>
          <w:rFonts w:ascii="Arial" w:hAnsi="Arial" w:cs="Arial"/>
          <w:sz w:val="24"/>
        </w:rPr>
        <w:t xml:space="preserve">    li $a1,10 #sets the maximum number of characters that the program can read to 10 </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lastRenderedPageBreak/>
        <w:t xml:space="preserve">    </w:t>
      </w:r>
    </w:p>
    <w:p w:rsidR="00662F0B" w:rsidRDefault="005C4533">
      <w:pPr>
        <w:rPr>
          <w:rFonts w:ascii="Arial" w:hAnsi="Arial" w:cs="Arial"/>
          <w:sz w:val="24"/>
        </w:rPr>
      </w:pPr>
      <w:r>
        <w:rPr>
          <w:rFonts w:ascii="Arial" w:hAnsi="Arial" w:cs="Arial"/>
          <w:sz w:val="24"/>
        </w:rPr>
        <w:t xml:space="preserve">    #display your name is</w:t>
      </w:r>
    </w:p>
    <w:p w:rsidR="00662F0B" w:rsidRDefault="005C4533">
      <w:pPr>
        <w:rPr>
          <w:rFonts w:ascii="Arial" w:hAnsi="Arial" w:cs="Arial"/>
          <w:sz w:val="24"/>
        </w:rPr>
      </w:pPr>
      <w:r>
        <w:rPr>
          <w:rFonts w:ascii="Arial" w:hAnsi="Arial" w:cs="Arial"/>
          <w:sz w:val="24"/>
        </w:rPr>
        <w:t xml:space="preserve">    li $v0,4 #Loads the string within the $ao register and then prints it</w:t>
      </w:r>
    </w:p>
    <w:p w:rsidR="00662F0B" w:rsidRDefault="005C4533">
      <w:pPr>
        <w:rPr>
          <w:rFonts w:ascii="Arial" w:hAnsi="Arial" w:cs="Arial"/>
          <w:sz w:val="24"/>
        </w:rPr>
      </w:pPr>
      <w:r>
        <w:rPr>
          <w:rFonts w:ascii="Arial" w:hAnsi="Arial" w:cs="Arial"/>
          <w:sz w:val="24"/>
        </w:rPr>
        <w:t xml:space="preserve">    la</w:t>
      </w:r>
      <w:r>
        <w:rPr>
          <w:rFonts w:ascii="Arial" w:hAnsi="Arial" w:cs="Arial"/>
          <w:sz w:val="24"/>
        </w:rPr>
        <w:t xml:space="preserve"> $a0,message #Load the message in $a0</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#displays the name of the user input</w:t>
      </w:r>
    </w:p>
    <w:p w:rsidR="00662F0B" w:rsidRDefault="005C4533">
      <w:pPr>
        <w:rPr>
          <w:rFonts w:ascii="Arial" w:hAnsi="Arial" w:cs="Arial"/>
          <w:sz w:val="24"/>
        </w:rPr>
      </w:pPr>
      <w:r>
        <w:rPr>
          <w:rFonts w:ascii="Arial" w:hAnsi="Arial" w:cs="Arial"/>
          <w:sz w:val="24"/>
        </w:rPr>
        <w:t xml:space="preserve">    li,$v0,4 #prints string</w:t>
      </w:r>
    </w:p>
    <w:p w:rsidR="00662F0B" w:rsidRDefault="005C4533">
      <w:pPr>
        <w:rPr>
          <w:rFonts w:ascii="Arial" w:hAnsi="Arial" w:cs="Arial"/>
          <w:sz w:val="24"/>
        </w:rPr>
      </w:pPr>
      <w:r>
        <w:rPr>
          <w:rFonts w:ascii="Arial" w:hAnsi="Arial" w:cs="Arial"/>
          <w:sz w:val="24"/>
        </w:rPr>
        <w:t xml:space="preserve">    la $a0,userInput #address of the print string</w:t>
      </w:r>
    </w:p>
    <w:p w:rsidR="00662F0B" w:rsidRDefault="005C4533">
      <w:pPr>
        <w:rPr>
          <w:rFonts w:ascii="Arial" w:hAnsi="Arial" w:cs="Arial"/>
          <w:sz w:val="24"/>
        </w:rPr>
      </w:pPr>
      <w:r>
        <w:rPr>
          <w:rFonts w:ascii="Arial" w:hAnsi="Arial" w:cs="Arial"/>
          <w:sz w:val="24"/>
        </w:rPr>
        <w:t xml:space="preserve">    syscall #Calls the above code to be ca</w:t>
      </w:r>
      <w:r>
        <w:rPr>
          <w:rFonts w:ascii="Arial" w:hAnsi="Arial" w:cs="Arial"/>
          <w:sz w:val="24"/>
        </w:rPr>
        <w:t>rried out</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    #prompt the user to enter number</w:t>
      </w:r>
    </w:p>
    <w:p w:rsidR="00662F0B" w:rsidRDefault="005C4533">
      <w:pPr>
        <w:rPr>
          <w:rFonts w:ascii="Arial" w:hAnsi="Arial" w:cs="Arial"/>
          <w:sz w:val="24"/>
        </w:rPr>
      </w:pPr>
      <w:r>
        <w:rPr>
          <w:rFonts w:ascii="Arial" w:hAnsi="Arial" w:cs="Arial"/>
          <w:sz w:val="24"/>
        </w:rPr>
        <w:t xml:space="preserve">    li $v0,4 #prints string</w:t>
      </w:r>
    </w:p>
    <w:p w:rsidR="00662F0B" w:rsidRDefault="005C4533">
      <w:pPr>
        <w:rPr>
          <w:rFonts w:ascii="Arial" w:hAnsi="Arial" w:cs="Arial"/>
          <w:sz w:val="24"/>
        </w:rPr>
      </w:pPr>
      <w:r>
        <w:rPr>
          <w:rFonts w:ascii="Arial" w:hAnsi="Arial" w:cs="Arial"/>
          <w:sz w:val="24"/>
        </w:rPr>
        <w:t xml:space="preserve">    la $a0, prompt1 #address of the print string</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    #get uset input //Reading Integer</w:t>
      </w:r>
    </w:p>
    <w:p w:rsidR="00662F0B" w:rsidRDefault="005C4533">
      <w:pPr>
        <w:rPr>
          <w:rFonts w:ascii="Arial" w:hAnsi="Arial" w:cs="Arial"/>
          <w:sz w:val="24"/>
        </w:rPr>
      </w:pPr>
      <w:r>
        <w:rPr>
          <w:rFonts w:ascii="Arial" w:hAnsi="Arial" w:cs="Arial"/>
          <w:sz w:val="24"/>
        </w:rPr>
        <w:t xml:space="preserve">    li $v0,5 #Loads the int within the $</w:t>
      </w:r>
      <w:r>
        <w:rPr>
          <w:rFonts w:ascii="Arial" w:hAnsi="Arial" w:cs="Arial"/>
          <w:sz w:val="24"/>
        </w:rPr>
        <w:t>ao register</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#store result in $t0</w:t>
      </w:r>
    </w:p>
    <w:p w:rsidR="00662F0B" w:rsidRDefault="005C4533">
      <w:pPr>
        <w:rPr>
          <w:rFonts w:ascii="Arial" w:hAnsi="Arial" w:cs="Arial"/>
          <w:sz w:val="24"/>
        </w:rPr>
      </w:pPr>
      <w:r>
        <w:rPr>
          <w:rFonts w:ascii="Arial" w:hAnsi="Arial" w:cs="Arial"/>
          <w:sz w:val="24"/>
        </w:rPr>
        <w:t xml:space="preserve">    move $t0,$v0 #moves the $to registery to $vo registery</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    #display message</w:t>
      </w:r>
    </w:p>
    <w:p w:rsidR="00662F0B" w:rsidRDefault="005C4533">
      <w:pPr>
        <w:rPr>
          <w:rFonts w:ascii="Arial" w:hAnsi="Arial" w:cs="Arial"/>
          <w:sz w:val="24"/>
        </w:rPr>
      </w:pPr>
      <w:r>
        <w:rPr>
          <w:rFonts w:ascii="Arial" w:hAnsi="Arial" w:cs="Arial"/>
          <w:sz w:val="24"/>
        </w:rPr>
        <w:t xml:space="preserve">    li $v0,4 #prints string</w:t>
      </w:r>
    </w:p>
    <w:p w:rsidR="00662F0B" w:rsidRDefault="005C4533">
      <w:pPr>
        <w:rPr>
          <w:rFonts w:ascii="Arial" w:hAnsi="Arial" w:cs="Arial"/>
          <w:sz w:val="24"/>
        </w:rPr>
      </w:pPr>
      <w:r>
        <w:rPr>
          <w:rFonts w:ascii="Arial" w:hAnsi="Arial" w:cs="Arial"/>
          <w:sz w:val="24"/>
        </w:rPr>
        <w:t xml:space="preserve">    la $a0,message1 #address of the print string</w:t>
      </w:r>
    </w:p>
    <w:p w:rsidR="00662F0B" w:rsidRDefault="005C4533">
      <w:pPr>
        <w:rPr>
          <w:rFonts w:ascii="Arial" w:hAnsi="Arial" w:cs="Arial"/>
          <w:sz w:val="24"/>
        </w:rPr>
      </w:pPr>
      <w:r>
        <w:rPr>
          <w:rFonts w:ascii="Arial" w:hAnsi="Arial" w:cs="Arial"/>
          <w:sz w:val="24"/>
        </w:rPr>
        <w:t xml:space="preserve">    </w:t>
      </w:r>
      <w:r>
        <w:rPr>
          <w:rFonts w:ascii="Arial" w:hAnsi="Arial" w:cs="Arial"/>
          <w:sz w:val="24"/>
        </w:rPr>
        <w:t>syscall #Calls the above code to be carried out</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#print or display number</w:t>
      </w:r>
    </w:p>
    <w:p w:rsidR="00662F0B" w:rsidRDefault="005C4533">
      <w:pPr>
        <w:rPr>
          <w:rFonts w:ascii="Arial" w:hAnsi="Arial" w:cs="Arial"/>
          <w:sz w:val="24"/>
        </w:rPr>
      </w:pPr>
      <w:r>
        <w:rPr>
          <w:rFonts w:ascii="Arial" w:hAnsi="Arial" w:cs="Arial"/>
          <w:sz w:val="24"/>
        </w:rPr>
        <w:t xml:space="preserve">    li $v0,1 #loads the int in $v0 and prints it</w:t>
      </w:r>
    </w:p>
    <w:p w:rsidR="00662F0B" w:rsidRDefault="005C4533">
      <w:pPr>
        <w:rPr>
          <w:rFonts w:ascii="Arial" w:hAnsi="Arial" w:cs="Arial"/>
          <w:sz w:val="24"/>
        </w:rPr>
      </w:pPr>
      <w:r>
        <w:rPr>
          <w:rFonts w:ascii="Arial" w:hAnsi="Arial" w:cs="Arial"/>
          <w:sz w:val="24"/>
        </w:rPr>
        <w:t xml:space="preserve">   move $a0,$t0 #moves the $a0 registery info to $st0 registery</w:t>
      </w:r>
    </w:p>
    <w:p w:rsidR="00662F0B" w:rsidRDefault="005C4533">
      <w:pPr>
        <w:rPr>
          <w:rFonts w:ascii="Arial" w:hAnsi="Arial" w:cs="Arial"/>
          <w:sz w:val="24"/>
        </w:rPr>
      </w:pPr>
      <w:r>
        <w:rPr>
          <w:rFonts w:ascii="Arial" w:hAnsi="Arial" w:cs="Arial"/>
          <w:sz w:val="24"/>
        </w:rPr>
        <w:lastRenderedPageBreak/>
        <w:t xml:space="preserve">   syscall #Calls the above code to be carried out</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   #Ends </w:t>
      </w:r>
      <w:r>
        <w:rPr>
          <w:rFonts w:ascii="Arial" w:hAnsi="Arial" w:cs="Arial"/>
          <w:sz w:val="24"/>
        </w:rPr>
        <w:t>the program</w:t>
      </w:r>
    </w:p>
    <w:p w:rsidR="00662F0B" w:rsidRDefault="005C4533">
      <w:pPr>
        <w:rPr>
          <w:rFonts w:ascii="Arial" w:hAnsi="Arial" w:cs="Arial"/>
          <w:sz w:val="24"/>
        </w:rPr>
      </w:pPr>
      <w:r>
        <w:rPr>
          <w:rFonts w:ascii="Arial" w:hAnsi="Arial" w:cs="Arial"/>
          <w:sz w:val="24"/>
        </w:rPr>
        <w:t xml:space="preserve">   li $v0,10 #Makes the program exit the function main:</w:t>
      </w:r>
    </w:p>
    <w:p w:rsidR="00662F0B" w:rsidRDefault="00662F0B">
      <w:pPr>
        <w:rPr>
          <w:rFonts w:ascii="Arial" w:hAnsi="Arial" w:cs="Arial"/>
          <w:sz w:val="24"/>
        </w:rPr>
      </w:pPr>
    </w:p>
    <w:p w:rsidR="00662F0B" w:rsidRDefault="005C4533">
      <w:pPr>
        <w:rPr>
          <w:rFonts w:ascii="Arial" w:hAnsi="Arial" w:cs="Arial"/>
          <w:b/>
          <w:sz w:val="24"/>
          <w:u w:val="single"/>
        </w:rPr>
      </w:pPr>
      <w:r>
        <w:rPr>
          <w:rFonts w:ascii="Arial" w:hAnsi="Arial" w:cs="Arial"/>
          <w:b/>
          <w:sz w:val="24"/>
          <w:u w:val="single"/>
        </w:rPr>
        <w:t>Task B</w:t>
      </w:r>
    </w:p>
    <w:p w:rsidR="00662F0B" w:rsidRDefault="005C4533">
      <w:pPr>
        <w:rPr>
          <w:rFonts w:ascii="Arial" w:hAnsi="Arial" w:cs="Arial"/>
        </w:rPr>
      </w:pPr>
      <w:r>
        <w:rPr>
          <w:rFonts w:ascii="Arial" w:hAnsi="Arial" w:cs="Arial"/>
        </w:rPr>
        <w:t xml:space="preserve">This program prompts the user to input the last two digits of their ID number, the program then takes this number as the user input, it then divides this number by 2, once it has </w:t>
      </w:r>
      <w:r>
        <w:rPr>
          <w:rFonts w:ascii="Arial" w:hAnsi="Arial" w:cs="Arial"/>
        </w:rPr>
        <w:t xml:space="preserve">divided it by 2 it then loops the result 10 times and then displays a message saying the last two ID numbers divided by 2 and looped 10 times is: then it displays the result after this message. </w:t>
      </w:r>
    </w:p>
    <w:p w:rsidR="00662F0B" w:rsidRDefault="005C4533">
      <w:pPr>
        <w:rPr>
          <w:rFonts w:ascii="Arial" w:hAnsi="Arial" w:cs="Arial"/>
        </w:rPr>
      </w:pPr>
      <w:r>
        <w:rPr>
          <w:rFonts w:ascii="Arial" w:hAnsi="Arial" w:cs="Arial"/>
        </w:rPr>
        <w:t>For example:</w:t>
      </w:r>
    </w:p>
    <w:p w:rsidR="00662F0B" w:rsidRDefault="005C4533">
      <w:pPr>
        <w:rPr>
          <w:rFonts w:ascii="Arial" w:hAnsi="Arial" w:cs="Arial"/>
          <w:sz w:val="24"/>
        </w:rPr>
      </w:pPr>
      <w:r>
        <w:rPr>
          <w:rFonts w:ascii="Arial" w:hAnsi="Arial" w:cs="Arial"/>
          <w:sz w:val="24"/>
        </w:rPr>
        <w:tab/>
        <w:t>User Input: 44</w:t>
      </w:r>
    </w:p>
    <w:p w:rsidR="00662F0B" w:rsidRDefault="005C4533">
      <w:pPr>
        <w:rPr>
          <w:rFonts w:ascii="Arial" w:hAnsi="Arial" w:cs="Arial"/>
          <w:sz w:val="24"/>
        </w:rPr>
      </w:pPr>
      <w:r>
        <w:rPr>
          <w:rFonts w:ascii="Arial" w:hAnsi="Arial" w:cs="Arial"/>
          <w:sz w:val="24"/>
        </w:rPr>
        <w:tab/>
        <w:t>Divided by 2: 22</w:t>
      </w:r>
    </w:p>
    <w:p w:rsidR="00662F0B" w:rsidRDefault="005C4533">
      <w:pPr>
        <w:rPr>
          <w:rFonts w:ascii="Arial" w:hAnsi="Arial" w:cs="Arial"/>
          <w:sz w:val="24"/>
        </w:rPr>
      </w:pPr>
      <w:r>
        <w:rPr>
          <w:rFonts w:ascii="Arial" w:hAnsi="Arial" w:cs="Arial"/>
          <w:sz w:val="24"/>
        </w:rPr>
        <w:tab/>
        <w:t>Looped 10 tim</w:t>
      </w:r>
      <w:r>
        <w:rPr>
          <w:rFonts w:ascii="Arial" w:hAnsi="Arial" w:cs="Arial"/>
          <w:sz w:val="24"/>
        </w:rPr>
        <w:t>es: 22222222222222222222</w:t>
      </w:r>
    </w:p>
    <w:p w:rsidR="00662F0B" w:rsidRDefault="005C4533">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244473</wp:posOffset>
            </wp:positionV>
            <wp:extent cx="5731514" cy="3322316"/>
            <wp:effectExtent l="0" t="0" r="2536" b="0"/>
            <wp:wrapSquare wrapText="bothSides"/>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b="7251"/>
                    <a:stretch>
                      <a:fillRect/>
                    </a:stretch>
                  </pic:blipFill>
                  <pic:spPr>
                    <a:xfrm>
                      <a:off x="0" y="0"/>
                      <a:ext cx="5731514" cy="3322316"/>
                    </a:xfrm>
                    <a:prstGeom prst="rect">
                      <a:avLst/>
                    </a:prstGeom>
                    <a:noFill/>
                    <a:ln>
                      <a:noFill/>
                      <a:prstDash/>
                    </a:ln>
                  </pic:spPr>
                </pic:pic>
              </a:graphicData>
            </a:graphic>
          </wp:anchor>
        </w:drawing>
      </w:r>
    </w:p>
    <w:p w:rsidR="00662F0B" w:rsidRDefault="005C4533">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731514" cy="3345176"/>
            <wp:effectExtent l="0" t="0" r="2536" b="7624"/>
            <wp:wrapSquare wrapText="bothSides"/>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b="6612"/>
                    <a:stretch>
                      <a:fillRect/>
                    </a:stretch>
                  </pic:blipFill>
                  <pic:spPr>
                    <a:xfrm>
                      <a:off x="0" y="0"/>
                      <a:ext cx="5731514" cy="3345176"/>
                    </a:xfrm>
                    <a:prstGeom prst="rect">
                      <a:avLst/>
                    </a:prstGeom>
                    <a:noFill/>
                    <a:ln>
                      <a:noFill/>
                      <a:prstDash/>
                    </a:ln>
                  </pic:spPr>
                </pic:pic>
              </a:graphicData>
            </a:graphic>
          </wp:anchor>
        </w:drawing>
      </w:r>
    </w:p>
    <w:p w:rsidR="00662F0B" w:rsidRDefault="005C4533">
      <w:pPr>
        <w:rPr>
          <w:rFonts w:ascii="Arial" w:hAnsi="Arial" w:cs="Arial"/>
          <w:sz w:val="24"/>
        </w:rPr>
      </w:pPr>
      <w:r>
        <w:rPr>
          <w:rFonts w:ascii="Arial" w:hAnsi="Arial" w:cs="Arial"/>
          <w:sz w:val="24"/>
        </w:rPr>
        <w:t>.data</w:t>
      </w:r>
    </w:p>
    <w:p w:rsidR="00662F0B" w:rsidRDefault="005C4533">
      <w:pPr>
        <w:rPr>
          <w:rFonts w:ascii="Arial" w:hAnsi="Arial" w:cs="Arial"/>
          <w:sz w:val="24"/>
        </w:rPr>
      </w:pPr>
      <w:r>
        <w:rPr>
          <w:rFonts w:ascii="Arial" w:hAnsi="Arial" w:cs="Arial"/>
          <w:sz w:val="24"/>
        </w:rPr>
        <w:t>prompt: .asciiz "Please enter the last two numbers of your ID: "</w:t>
      </w:r>
    </w:p>
    <w:p w:rsidR="00662F0B" w:rsidRDefault="005C4533">
      <w:pPr>
        <w:rPr>
          <w:rFonts w:ascii="Arial" w:hAnsi="Arial" w:cs="Arial"/>
          <w:sz w:val="24"/>
        </w:rPr>
      </w:pPr>
      <w:r>
        <w:rPr>
          <w:rFonts w:ascii="Arial" w:hAnsi="Arial" w:cs="Arial"/>
          <w:sz w:val="24"/>
        </w:rPr>
        <w:t>message: .asciiz "Your last two ID numbers divided by 2 and looped 10 times is: "</w:t>
      </w:r>
    </w:p>
    <w:p w:rsidR="00662F0B" w:rsidRDefault="005C4533">
      <w:pPr>
        <w:rPr>
          <w:rFonts w:ascii="Arial" w:hAnsi="Arial" w:cs="Arial"/>
          <w:sz w:val="24"/>
        </w:rPr>
      </w:pPr>
      <w:r>
        <w:rPr>
          <w:rFonts w:ascii="Arial" w:hAnsi="Arial" w:cs="Arial"/>
          <w:sz w:val="24"/>
        </w:rPr>
        <w:t>.text</w:t>
      </w:r>
    </w:p>
    <w:p w:rsidR="00662F0B" w:rsidRDefault="005C4533">
      <w:pPr>
        <w:rPr>
          <w:rFonts w:ascii="Arial" w:hAnsi="Arial" w:cs="Arial"/>
          <w:sz w:val="24"/>
        </w:rPr>
      </w:pPr>
      <w:r>
        <w:rPr>
          <w:rFonts w:ascii="Arial" w:hAnsi="Arial" w:cs="Arial"/>
          <w:sz w:val="24"/>
        </w:rPr>
        <w:t>main:</w:t>
      </w:r>
    </w:p>
    <w:p w:rsidR="00662F0B" w:rsidRDefault="005C4533">
      <w:pPr>
        <w:rPr>
          <w:rFonts w:ascii="Arial" w:hAnsi="Arial" w:cs="Arial"/>
          <w:sz w:val="24"/>
        </w:rPr>
      </w:pPr>
      <w:r>
        <w:rPr>
          <w:rFonts w:ascii="Arial" w:hAnsi="Arial" w:cs="Arial"/>
          <w:sz w:val="24"/>
        </w:rPr>
        <w:lastRenderedPageBreak/>
        <w:t>#sets the $t1 registery to 2</w:t>
      </w:r>
    </w:p>
    <w:p w:rsidR="00662F0B" w:rsidRDefault="005C4533">
      <w:pPr>
        <w:rPr>
          <w:rFonts w:ascii="Arial" w:hAnsi="Arial" w:cs="Arial"/>
          <w:sz w:val="24"/>
        </w:rPr>
      </w:pPr>
      <w:r>
        <w:rPr>
          <w:rFonts w:ascii="Arial" w:hAnsi="Arial" w:cs="Arial"/>
          <w:sz w:val="24"/>
        </w:rPr>
        <w:t>addi $t1,$zero,2 #puts 2 in the r</w:t>
      </w:r>
      <w:r>
        <w:rPr>
          <w:rFonts w:ascii="Arial" w:hAnsi="Arial" w:cs="Arial"/>
          <w:sz w:val="24"/>
        </w:rPr>
        <w:t>egistery of $t1</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#prompt the user to enter number</w:t>
      </w:r>
    </w:p>
    <w:p w:rsidR="00662F0B" w:rsidRDefault="005C4533">
      <w:pPr>
        <w:rPr>
          <w:rFonts w:ascii="Arial" w:hAnsi="Arial" w:cs="Arial"/>
          <w:sz w:val="24"/>
        </w:rPr>
      </w:pPr>
      <w:r>
        <w:rPr>
          <w:rFonts w:ascii="Arial" w:hAnsi="Arial" w:cs="Arial"/>
          <w:sz w:val="24"/>
        </w:rPr>
        <w:t xml:space="preserve">    li $v0,4 #prints string</w:t>
      </w:r>
    </w:p>
    <w:p w:rsidR="00662F0B" w:rsidRDefault="005C4533">
      <w:pPr>
        <w:rPr>
          <w:rFonts w:ascii="Arial" w:hAnsi="Arial" w:cs="Arial"/>
          <w:sz w:val="24"/>
        </w:rPr>
      </w:pPr>
      <w:r>
        <w:rPr>
          <w:rFonts w:ascii="Arial" w:hAnsi="Arial" w:cs="Arial"/>
          <w:sz w:val="24"/>
        </w:rPr>
        <w:t xml:space="preserve">    la $a0, prompt #address of the print string</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#get uset input //Reading Integer</w:t>
      </w:r>
    </w:p>
    <w:p w:rsidR="00662F0B" w:rsidRDefault="005C4533">
      <w:pPr>
        <w:rPr>
          <w:rFonts w:ascii="Arial" w:hAnsi="Arial" w:cs="Arial"/>
          <w:sz w:val="24"/>
        </w:rPr>
      </w:pPr>
      <w:r>
        <w:rPr>
          <w:rFonts w:ascii="Arial" w:hAnsi="Arial" w:cs="Arial"/>
          <w:sz w:val="24"/>
        </w:rPr>
        <w:t xml:space="preserve">    li $v0,5 #read integer</w:t>
      </w:r>
    </w:p>
    <w:p w:rsidR="00662F0B" w:rsidRDefault="005C4533">
      <w:pPr>
        <w:rPr>
          <w:rFonts w:ascii="Arial" w:hAnsi="Arial" w:cs="Arial"/>
          <w:sz w:val="24"/>
        </w:rPr>
      </w:pPr>
      <w:r>
        <w:rPr>
          <w:rFonts w:ascii="Arial" w:hAnsi="Arial" w:cs="Arial"/>
          <w:sz w:val="24"/>
        </w:rPr>
        <w:t xml:space="preserve">    syscall</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#store result in $t0</w:t>
      </w:r>
    </w:p>
    <w:p w:rsidR="00662F0B" w:rsidRDefault="005C4533">
      <w:pPr>
        <w:rPr>
          <w:rFonts w:ascii="Arial" w:hAnsi="Arial" w:cs="Arial"/>
          <w:sz w:val="24"/>
        </w:rPr>
      </w:pPr>
      <w:r>
        <w:rPr>
          <w:rFonts w:ascii="Arial" w:hAnsi="Arial" w:cs="Arial"/>
          <w:sz w:val="24"/>
        </w:rPr>
        <w:t xml:space="preserve">    move $t0,$v0 #move $v0 contents to $t0</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#double result in $t0</w:t>
      </w:r>
    </w:p>
    <w:p w:rsidR="00662F0B" w:rsidRDefault="005C4533">
      <w:pPr>
        <w:rPr>
          <w:rFonts w:ascii="Arial" w:hAnsi="Arial" w:cs="Arial"/>
          <w:sz w:val="24"/>
        </w:rPr>
      </w:pPr>
      <w:r>
        <w:rPr>
          <w:rFonts w:ascii="Arial" w:hAnsi="Arial" w:cs="Arial"/>
          <w:sz w:val="24"/>
        </w:rPr>
        <w:t xml:space="preserve">    div $t0,$t0,$t1 #divides $t0 by $t1 and store result in $t0</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#display message</w:t>
      </w:r>
    </w:p>
    <w:p w:rsidR="00662F0B" w:rsidRDefault="005C4533">
      <w:pPr>
        <w:rPr>
          <w:rFonts w:ascii="Arial" w:hAnsi="Arial" w:cs="Arial"/>
          <w:sz w:val="24"/>
        </w:rPr>
      </w:pPr>
      <w:r>
        <w:rPr>
          <w:rFonts w:ascii="Arial" w:hAnsi="Arial" w:cs="Arial"/>
          <w:sz w:val="24"/>
        </w:rPr>
        <w:t xml:space="preserve">    li $v0,4 #print string</w:t>
      </w:r>
    </w:p>
    <w:p w:rsidR="00662F0B" w:rsidRDefault="005C4533">
      <w:pPr>
        <w:rPr>
          <w:rFonts w:ascii="Arial" w:hAnsi="Arial" w:cs="Arial"/>
          <w:sz w:val="24"/>
        </w:rPr>
      </w:pPr>
      <w:r>
        <w:rPr>
          <w:rFonts w:ascii="Arial" w:hAnsi="Arial" w:cs="Arial"/>
          <w:sz w:val="24"/>
        </w:rPr>
        <w:t xml:space="preserve">    la $a0,message #adr</w:t>
      </w:r>
      <w:r>
        <w:rPr>
          <w:rFonts w:ascii="Arial" w:hAnsi="Arial" w:cs="Arial"/>
          <w:sz w:val="24"/>
        </w:rPr>
        <w:t>ess of the print string</w:t>
      </w:r>
    </w:p>
    <w:p w:rsidR="00662F0B" w:rsidRDefault="005C4533">
      <w:pPr>
        <w:rPr>
          <w:rFonts w:ascii="Arial" w:hAnsi="Arial" w:cs="Arial"/>
          <w:sz w:val="24"/>
        </w:rPr>
      </w:pPr>
      <w:r>
        <w:rPr>
          <w:rFonts w:ascii="Arial" w:hAnsi="Arial" w:cs="Arial"/>
          <w:sz w:val="24"/>
        </w:rPr>
        <w:t xml:space="preserve">    syscall #system call displays the message</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addi $t4,$zero,9 #display 9 loops as one will already be displayed</w:t>
      </w:r>
    </w:p>
    <w:p w:rsidR="00662F0B" w:rsidRDefault="005C4533">
      <w:pPr>
        <w:rPr>
          <w:rFonts w:ascii="Arial" w:hAnsi="Arial" w:cs="Arial"/>
          <w:sz w:val="24"/>
        </w:rPr>
      </w:pPr>
      <w:r>
        <w:rPr>
          <w:rFonts w:ascii="Arial" w:hAnsi="Arial" w:cs="Arial"/>
          <w:sz w:val="24"/>
        </w:rPr>
        <w:t xml:space="preserve">    loop: #initalise the loop</w:t>
      </w:r>
    </w:p>
    <w:p w:rsidR="00662F0B" w:rsidRDefault="005C4533">
      <w:pPr>
        <w:rPr>
          <w:rFonts w:ascii="Arial" w:hAnsi="Arial" w:cs="Arial"/>
          <w:sz w:val="24"/>
        </w:rPr>
      </w:pPr>
      <w:r>
        <w:rPr>
          <w:rFonts w:ascii="Arial" w:hAnsi="Arial" w:cs="Arial"/>
          <w:sz w:val="24"/>
        </w:rPr>
        <w:t xml:space="preserve">    addi $t4,$t4,-1 # take 1 off the loop</w:t>
      </w:r>
    </w:p>
    <w:p w:rsidR="00662F0B" w:rsidRDefault="005C4533">
      <w:pPr>
        <w:rPr>
          <w:rFonts w:ascii="Arial" w:hAnsi="Arial" w:cs="Arial"/>
          <w:sz w:val="24"/>
        </w:rPr>
      </w:pPr>
      <w:r>
        <w:rPr>
          <w:rFonts w:ascii="Arial" w:hAnsi="Arial" w:cs="Arial"/>
          <w:sz w:val="24"/>
        </w:rPr>
        <w:t xml:space="preserve">    #print or display number</w:t>
      </w:r>
    </w:p>
    <w:p w:rsidR="00662F0B" w:rsidRDefault="005C4533">
      <w:pPr>
        <w:rPr>
          <w:rFonts w:ascii="Arial" w:hAnsi="Arial" w:cs="Arial"/>
          <w:sz w:val="24"/>
        </w:rPr>
      </w:pPr>
      <w:r>
        <w:rPr>
          <w:rFonts w:ascii="Arial" w:hAnsi="Arial" w:cs="Arial"/>
          <w:sz w:val="24"/>
        </w:rPr>
        <w:t xml:space="preserve">    li </w:t>
      </w:r>
      <w:r>
        <w:rPr>
          <w:rFonts w:ascii="Arial" w:hAnsi="Arial" w:cs="Arial"/>
          <w:sz w:val="24"/>
        </w:rPr>
        <w:t xml:space="preserve">$v0,1 #display the divided number </w:t>
      </w:r>
    </w:p>
    <w:p w:rsidR="00662F0B" w:rsidRDefault="005C4533">
      <w:pPr>
        <w:rPr>
          <w:rFonts w:ascii="Arial" w:hAnsi="Arial" w:cs="Arial"/>
          <w:sz w:val="24"/>
        </w:rPr>
      </w:pPr>
      <w:r>
        <w:rPr>
          <w:rFonts w:ascii="Arial" w:hAnsi="Arial" w:cs="Arial"/>
          <w:sz w:val="24"/>
        </w:rPr>
        <w:t xml:space="preserve">    move $a0,$t0 #move contents of $t0 to $a0</w:t>
      </w:r>
    </w:p>
    <w:p w:rsidR="00662F0B" w:rsidRDefault="005C4533">
      <w:pPr>
        <w:rPr>
          <w:rFonts w:ascii="Arial" w:hAnsi="Arial" w:cs="Arial"/>
          <w:sz w:val="24"/>
        </w:rPr>
      </w:pPr>
      <w:r>
        <w:rPr>
          <w:rFonts w:ascii="Arial" w:hAnsi="Arial" w:cs="Arial"/>
          <w:sz w:val="24"/>
        </w:rPr>
        <w:t xml:space="preserve">    syscall #system call displays divided result</w:t>
      </w:r>
    </w:p>
    <w:p w:rsidR="00662F0B" w:rsidRDefault="005C4533">
      <w:pPr>
        <w:rPr>
          <w:rFonts w:ascii="Arial" w:hAnsi="Arial" w:cs="Arial"/>
          <w:sz w:val="24"/>
        </w:rPr>
      </w:pPr>
      <w:r>
        <w:rPr>
          <w:rFonts w:ascii="Arial" w:hAnsi="Arial" w:cs="Arial"/>
          <w:sz w:val="24"/>
        </w:rPr>
        <w:lastRenderedPageBreak/>
        <w:t xml:space="preserve">    bgez $t4,loop #branch loop if greater than 1 or equal to 0</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li $v0,10 #Makes the program exit the function main</w:t>
      </w:r>
    </w:p>
    <w:p w:rsidR="00662F0B" w:rsidRDefault="00662F0B">
      <w:pPr>
        <w:rPr>
          <w:rFonts w:ascii="Arial" w:hAnsi="Arial" w:cs="Arial"/>
          <w:b/>
          <w:sz w:val="24"/>
          <w:u w:val="single"/>
        </w:rPr>
      </w:pPr>
    </w:p>
    <w:p w:rsidR="00662F0B" w:rsidRDefault="005C4533">
      <w:pPr>
        <w:rPr>
          <w:rFonts w:ascii="Arial" w:hAnsi="Arial" w:cs="Arial"/>
          <w:b/>
          <w:sz w:val="24"/>
          <w:u w:val="single"/>
        </w:rPr>
      </w:pPr>
      <w:r>
        <w:rPr>
          <w:rFonts w:ascii="Arial" w:hAnsi="Arial" w:cs="Arial"/>
          <w:b/>
          <w:sz w:val="24"/>
          <w:u w:val="single"/>
        </w:rPr>
        <w:t>Task C</w:t>
      </w:r>
    </w:p>
    <w:p w:rsidR="00662F0B" w:rsidRDefault="005C4533">
      <w:pPr>
        <w:rPr>
          <w:rFonts w:ascii="Arial" w:hAnsi="Arial" w:cs="Arial"/>
          <w:sz w:val="24"/>
        </w:rPr>
      </w:pPr>
      <w:r>
        <w:rPr>
          <w:rFonts w:ascii="Arial" w:hAnsi="Arial" w:cs="Arial"/>
          <w:sz w:val="24"/>
        </w:rPr>
        <w:t xml:space="preserve">This program works by taking the users input of a three-digit number and adds this  number to the same three digit number which the user inputted. This addition takes place within a nested loop to increase the time which the calculation takes. This </w:t>
      </w:r>
      <w:r>
        <w:rPr>
          <w:rFonts w:ascii="Arial" w:hAnsi="Arial" w:cs="Arial"/>
          <w:sz w:val="24"/>
        </w:rPr>
        <w:t>is program would take longer or slower to complete the calculation depending on what three digit number was inputted. My program was unsuccessful, and this may be of one of two reasons. The first reason is that my computer can handle a lot of processes ver</w:t>
      </w:r>
      <w:r>
        <w:rPr>
          <w:rFonts w:ascii="Arial" w:hAnsi="Arial" w:cs="Arial"/>
          <w:sz w:val="24"/>
        </w:rPr>
        <w:t>y quickly meaning it Is completing the tasks too quickly and I haven’t got enough nested loops or the other reason is that it may not be storing the number within the directory of $t0 and then adding zero to the users inputted number and storing this withi</w:t>
      </w:r>
      <w:r>
        <w:rPr>
          <w:rFonts w:ascii="Arial" w:hAnsi="Arial" w:cs="Arial"/>
          <w:sz w:val="24"/>
        </w:rPr>
        <w:t>n another directory to then process to be taken away 1 within the loop. My program uses 4 nested loops and takes the users number, takes 1 off this number and stores this back into the original directory so it can carry on doing this loop before moving ont</w:t>
      </w:r>
      <w:r>
        <w:rPr>
          <w:rFonts w:ascii="Arial" w:hAnsi="Arial" w:cs="Arial"/>
          <w:sz w:val="24"/>
        </w:rPr>
        <w:t>o the next loop. These nested loops are supposed to increase the time it takes the computer to carry out the operation as it must carry out that loop before moving onto the next loop.</w:t>
      </w:r>
    </w:p>
    <w:p w:rsidR="00662F0B" w:rsidRDefault="005C4533">
      <w:r>
        <w:rPr>
          <w:noProof/>
        </w:rPr>
        <w:drawing>
          <wp:inline distT="0" distB="0" distL="0" distR="0">
            <wp:extent cx="5731514" cy="3200400"/>
            <wp:effectExtent l="0" t="0" r="2536"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b="10654"/>
                    <a:stretch>
                      <a:fillRect/>
                    </a:stretch>
                  </pic:blipFill>
                  <pic:spPr>
                    <a:xfrm>
                      <a:off x="0" y="0"/>
                      <a:ext cx="5731514" cy="3200400"/>
                    </a:xfrm>
                    <a:prstGeom prst="rect">
                      <a:avLst/>
                    </a:prstGeom>
                    <a:noFill/>
                    <a:ln>
                      <a:noFill/>
                      <a:prstDash/>
                    </a:ln>
                  </pic:spPr>
                </pic:pic>
              </a:graphicData>
            </a:graphic>
          </wp:inline>
        </w:drawing>
      </w:r>
    </w:p>
    <w:p w:rsidR="00662F0B" w:rsidRDefault="005C4533">
      <w:r>
        <w:rPr>
          <w:noProof/>
        </w:rPr>
        <w:lastRenderedPageBreak/>
        <w:drawing>
          <wp:inline distT="0" distB="0" distL="0" distR="0">
            <wp:extent cx="5731514" cy="3130457"/>
            <wp:effectExtent l="0" t="0" r="2536"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2292" b="10316"/>
                    <a:stretch>
                      <a:fillRect/>
                    </a:stretch>
                  </pic:blipFill>
                  <pic:spPr>
                    <a:xfrm>
                      <a:off x="0" y="0"/>
                      <a:ext cx="5731514" cy="3130457"/>
                    </a:xfrm>
                    <a:prstGeom prst="rect">
                      <a:avLst/>
                    </a:prstGeom>
                    <a:noFill/>
                    <a:ln>
                      <a:noFill/>
                      <a:prstDash/>
                    </a:ln>
                  </pic:spPr>
                </pic:pic>
              </a:graphicData>
            </a:graphic>
          </wp:inline>
        </w:drawing>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.data</w:t>
      </w:r>
    </w:p>
    <w:p w:rsidR="00662F0B" w:rsidRDefault="005C4533">
      <w:pPr>
        <w:rPr>
          <w:rFonts w:ascii="Arial" w:hAnsi="Arial" w:cs="Arial"/>
          <w:sz w:val="24"/>
        </w:rPr>
      </w:pPr>
      <w:r>
        <w:rPr>
          <w:rFonts w:ascii="Arial" w:hAnsi="Arial" w:cs="Arial"/>
          <w:sz w:val="24"/>
        </w:rPr>
        <w:t>prompt: .asciiz "Please enter the your three digit number: "</w:t>
      </w:r>
    </w:p>
    <w:p w:rsidR="00662F0B" w:rsidRDefault="005C4533">
      <w:pPr>
        <w:rPr>
          <w:rFonts w:ascii="Arial" w:hAnsi="Arial" w:cs="Arial"/>
          <w:sz w:val="24"/>
        </w:rPr>
      </w:pPr>
      <w:r>
        <w:rPr>
          <w:rFonts w:ascii="Arial" w:hAnsi="Arial" w:cs="Arial"/>
          <w:sz w:val="24"/>
        </w:rPr>
        <w:t>message: .asciiz "Your three digit number doubled is : "</w:t>
      </w:r>
    </w:p>
    <w:p w:rsidR="00662F0B" w:rsidRDefault="005C4533">
      <w:pPr>
        <w:rPr>
          <w:rFonts w:ascii="Arial" w:hAnsi="Arial" w:cs="Arial"/>
          <w:sz w:val="24"/>
        </w:rPr>
      </w:pPr>
      <w:r>
        <w:rPr>
          <w:rFonts w:ascii="Arial" w:hAnsi="Arial" w:cs="Arial"/>
          <w:sz w:val="24"/>
        </w:rPr>
        <w:t>.text</w:t>
      </w:r>
    </w:p>
    <w:p w:rsidR="00662F0B" w:rsidRDefault="005C4533">
      <w:pPr>
        <w:rPr>
          <w:rFonts w:ascii="Arial" w:hAnsi="Arial" w:cs="Arial"/>
          <w:sz w:val="24"/>
        </w:rPr>
      </w:pPr>
      <w:r>
        <w:rPr>
          <w:rFonts w:ascii="Arial" w:hAnsi="Arial" w:cs="Arial"/>
          <w:sz w:val="24"/>
        </w:rPr>
        <w:t>main:</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#prompt the user to enter number</w:t>
      </w:r>
    </w:p>
    <w:p w:rsidR="00662F0B" w:rsidRDefault="005C4533">
      <w:pPr>
        <w:rPr>
          <w:rFonts w:ascii="Arial" w:hAnsi="Arial" w:cs="Arial"/>
          <w:sz w:val="24"/>
        </w:rPr>
      </w:pPr>
      <w:r>
        <w:rPr>
          <w:rFonts w:ascii="Arial" w:hAnsi="Arial" w:cs="Arial"/>
          <w:sz w:val="24"/>
        </w:rPr>
        <w:t xml:space="preserve">    li $v0,4 #loading the immediate</w:t>
      </w:r>
    </w:p>
    <w:p w:rsidR="00662F0B" w:rsidRDefault="005C4533">
      <w:pPr>
        <w:rPr>
          <w:rFonts w:ascii="Arial" w:hAnsi="Arial" w:cs="Arial"/>
          <w:sz w:val="24"/>
        </w:rPr>
      </w:pPr>
      <w:r>
        <w:rPr>
          <w:rFonts w:ascii="Arial" w:hAnsi="Arial" w:cs="Arial"/>
          <w:sz w:val="24"/>
        </w:rPr>
        <w:t xml:space="preserve">    la $a0, prompt #Load the prompt message in $a0</w:t>
      </w:r>
    </w:p>
    <w:p w:rsidR="00662F0B" w:rsidRDefault="005C4533">
      <w:pPr>
        <w:rPr>
          <w:rFonts w:ascii="Arial" w:hAnsi="Arial" w:cs="Arial"/>
          <w:sz w:val="24"/>
        </w:rPr>
      </w:pPr>
      <w:r>
        <w:rPr>
          <w:rFonts w:ascii="Arial" w:hAnsi="Arial" w:cs="Arial"/>
          <w:sz w:val="24"/>
        </w:rPr>
        <w:t xml:space="preserve">    syscall #Calls the above code to be carried out</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w:t>
      </w:r>
      <w:r>
        <w:rPr>
          <w:rFonts w:ascii="Arial" w:hAnsi="Arial" w:cs="Arial"/>
          <w:sz w:val="24"/>
        </w:rPr>
        <w:t>#get uset input //Reading Integer</w:t>
      </w:r>
    </w:p>
    <w:p w:rsidR="00662F0B" w:rsidRDefault="005C4533">
      <w:pPr>
        <w:rPr>
          <w:rFonts w:ascii="Arial" w:hAnsi="Arial" w:cs="Arial"/>
          <w:sz w:val="24"/>
        </w:rPr>
      </w:pPr>
      <w:r>
        <w:rPr>
          <w:rFonts w:ascii="Arial" w:hAnsi="Arial" w:cs="Arial"/>
          <w:sz w:val="24"/>
        </w:rPr>
        <w:t xml:space="preserve">    li $v0,5 </w:t>
      </w:r>
    </w:p>
    <w:p w:rsidR="00662F0B" w:rsidRDefault="005C4533">
      <w:pPr>
        <w:rPr>
          <w:rFonts w:ascii="Arial" w:hAnsi="Arial" w:cs="Arial"/>
          <w:sz w:val="24"/>
        </w:rPr>
      </w:pPr>
      <w:r>
        <w:rPr>
          <w:rFonts w:ascii="Arial" w:hAnsi="Arial" w:cs="Arial"/>
          <w:sz w:val="24"/>
        </w:rPr>
        <w:t xml:space="preserve">    syscall</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#store result in $t0</w:t>
      </w:r>
    </w:p>
    <w:p w:rsidR="00662F0B" w:rsidRDefault="005C4533">
      <w:pPr>
        <w:rPr>
          <w:rFonts w:ascii="Arial" w:hAnsi="Arial" w:cs="Arial"/>
          <w:sz w:val="24"/>
        </w:rPr>
      </w:pPr>
      <w:r>
        <w:rPr>
          <w:rFonts w:ascii="Arial" w:hAnsi="Arial" w:cs="Arial"/>
          <w:sz w:val="24"/>
        </w:rPr>
        <w:t xml:space="preserve">    move $t0,$v0</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lastRenderedPageBreak/>
        <w:t xml:space="preserve">    #loop setup numbers</w:t>
      </w:r>
    </w:p>
    <w:p w:rsidR="00662F0B" w:rsidRDefault="005C4533">
      <w:pPr>
        <w:rPr>
          <w:rFonts w:ascii="Arial" w:hAnsi="Arial" w:cs="Arial"/>
          <w:sz w:val="24"/>
        </w:rPr>
      </w:pPr>
      <w:r>
        <w:rPr>
          <w:rFonts w:ascii="Arial" w:hAnsi="Arial" w:cs="Arial"/>
          <w:sz w:val="24"/>
        </w:rPr>
        <w:t xml:space="preserve">    #stores the users number within another directory and adds 0 to it</w:t>
      </w:r>
    </w:p>
    <w:p w:rsidR="00662F0B" w:rsidRDefault="005C4533">
      <w:pPr>
        <w:rPr>
          <w:rFonts w:ascii="Arial" w:hAnsi="Arial" w:cs="Arial"/>
          <w:sz w:val="24"/>
        </w:rPr>
      </w:pPr>
      <w:r>
        <w:rPr>
          <w:rFonts w:ascii="Arial" w:hAnsi="Arial" w:cs="Arial"/>
          <w:sz w:val="24"/>
        </w:rPr>
        <w:t xml:space="preserve">    add $t6,$zero, $t0 </w:t>
      </w:r>
    </w:p>
    <w:p w:rsidR="00662F0B" w:rsidRDefault="005C4533">
      <w:pPr>
        <w:rPr>
          <w:rFonts w:ascii="Arial" w:hAnsi="Arial" w:cs="Arial"/>
          <w:sz w:val="24"/>
        </w:rPr>
      </w:pPr>
      <w:r>
        <w:rPr>
          <w:rFonts w:ascii="Arial" w:hAnsi="Arial" w:cs="Arial"/>
          <w:sz w:val="24"/>
        </w:rPr>
        <w:t xml:space="preserve">    add $t5,$zero, $t0</w:t>
      </w:r>
    </w:p>
    <w:p w:rsidR="00662F0B" w:rsidRDefault="005C4533">
      <w:pPr>
        <w:rPr>
          <w:rFonts w:ascii="Arial" w:hAnsi="Arial" w:cs="Arial"/>
          <w:sz w:val="24"/>
        </w:rPr>
      </w:pPr>
      <w:r>
        <w:rPr>
          <w:rFonts w:ascii="Arial" w:hAnsi="Arial" w:cs="Arial"/>
          <w:sz w:val="24"/>
        </w:rPr>
        <w:t xml:space="preserve">    add $t4,$zero, $t0</w:t>
      </w:r>
    </w:p>
    <w:p w:rsidR="00662F0B" w:rsidRDefault="005C4533">
      <w:pPr>
        <w:rPr>
          <w:rFonts w:ascii="Arial" w:hAnsi="Arial" w:cs="Arial"/>
          <w:sz w:val="24"/>
        </w:rPr>
      </w:pPr>
      <w:r>
        <w:rPr>
          <w:rFonts w:ascii="Arial" w:hAnsi="Arial" w:cs="Arial"/>
          <w:sz w:val="24"/>
        </w:rPr>
        <w:t xml:space="preserve">    add $t3,$zero, $t0</w:t>
      </w:r>
    </w:p>
    <w:p w:rsidR="00662F0B" w:rsidRDefault="005C4533">
      <w:pPr>
        <w:rPr>
          <w:rFonts w:ascii="Arial" w:hAnsi="Arial" w:cs="Arial"/>
          <w:sz w:val="24"/>
        </w:rPr>
      </w:pPr>
      <w:r>
        <w:rPr>
          <w:rFonts w:ascii="Arial" w:hAnsi="Arial" w:cs="Arial"/>
          <w:sz w:val="24"/>
        </w:rPr>
        <w:t xml:space="preserve">    add $t2,$zero, $t0</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loop: #initalise the loop</w:t>
      </w:r>
    </w:p>
    <w:p w:rsidR="00662F0B" w:rsidRDefault="005C4533">
      <w:pPr>
        <w:rPr>
          <w:rFonts w:ascii="Arial" w:hAnsi="Arial" w:cs="Arial"/>
          <w:sz w:val="24"/>
        </w:rPr>
      </w:pPr>
      <w:r>
        <w:rPr>
          <w:rFonts w:ascii="Arial" w:hAnsi="Arial" w:cs="Arial"/>
          <w:sz w:val="24"/>
        </w:rPr>
        <w:t xml:space="preserve">    addi $t4,$t4,-1 # take 1 off the loop</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t xml:space="preserve">loop1: #initalise the loop </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t>addi $t3,$t3,-1</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t>loop2: #initalises the loop</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t>addi $t2,$t2,-1</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t>loop3:</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t>addi $t5,$t5,-1</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loop4:</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addi $t6,$t6,-1</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add $t8,$t0,$t0 </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bgez $t6,loop4</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t>bgez $t5,loop3</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t>bgez $t2,loop2</w:t>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r>
    </w:p>
    <w:p w:rsidR="00662F0B" w:rsidRDefault="005C4533">
      <w:pPr>
        <w:rPr>
          <w:rFonts w:ascii="Arial" w:hAnsi="Arial" w:cs="Arial"/>
          <w:sz w:val="24"/>
        </w:rPr>
      </w:pPr>
      <w:r>
        <w:rPr>
          <w:rFonts w:ascii="Arial" w:hAnsi="Arial" w:cs="Arial"/>
          <w:sz w:val="24"/>
        </w:rPr>
        <w:t xml:space="preserve">    </w:t>
      </w:r>
      <w:r>
        <w:rPr>
          <w:rFonts w:ascii="Arial" w:hAnsi="Arial" w:cs="Arial"/>
          <w:sz w:val="24"/>
        </w:rPr>
        <w:tab/>
        <w:t>bgez $t3,loop1 #branch loop if greater than 1 or equal to 0</w:t>
      </w:r>
    </w:p>
    <w:p w:rsidR="00662F0B" w:rsidRDefault="005C4533">
      <w:pPr>
        <w:rPr>
          <w:rFonts w:ascii="Arial" w:hAnsi="Arial" w:cs="Arial"/>
          <w:sz w:val="24"/>
        </w:rPr>
      </w:pPr>
      <w:r>
        <w:rPr>
          <w:rFonts w:ascii="Arial" w:hAnsi="Arial" w:cs="Arial"/>
          <w:sz w:val="24"/>
        </w:rPr>
        <w:t xml:space="preserve">    bgez $t4,loop</w:t>
      </w:r>
    </w:p>
    <w:p w:rsidR="00662F0B" w:rsidRDefault="00662F0B">
      <w:pPr>
        <w:rPr>
          <w:rFonts w:ascii="Arial" w:hAnsi="Arial" w:cs="Arial"/>
          <w:sz w:val="24"/>
        </w:rPr>
      </w:pPr>
    </w:p>
    <w:p w:rsidR="00662F0B" w:rsidRDefault="005C4533">
      <w:pPr>
        <w:rPr>
          <w:rFonts w:ascii="Arial" w:hAnsi="Arial" w:cs="Arial"/>
          <w:sz w:val="24"/>
        </w:rPr>
      </w:pPr>
      <w:r>
        <w:rPr>
          <w:rFonts w:ascii="Arial" w:hAnsi="Arial" w:cs="Arial"/>
          <w:sz w:val="24"/>
        </w:rPr>
        <w:t xml:space="preserve">    #display message</w:t>
      </w:r>
    </w:p>
    <w:p w:rsidR="00662F0B" w:rsidRDefault="005C4533">
      <w:pPr>
        <w:rPr>
          <w:rFonts w:ascii="Arial" w:hAnsi="Arial" w:cs="Arial"/>
          <w:sz w:val="24"/>
        </w:rPr>
      </w:pPr>
      <w:r>
        <w:rPr>
          <w:rFonts w:ascii="Arial" w:hAnsi="Arial" w:cs="Arial"/>
          <w:sz w:val="24"/>
        </w:rPr>
        <w:t xml:space="preserve">    li $v0,4</w:t>
      </w:r>
    </w:p>
    <w:p w:rsidR="00662F0B" w:rsidRDefault="005C4533">
      <w:pPr>
        <w:rPr>
          <w:rFonts w:ascii="Arial" w:hAnsi="Arial" w:cs="Arial"/>
          <w:sz w:val="24"/>
        </w:rPr>
      </w:pPr>
      <w:r>
        <w:rPr>
          <w:rFonts w:ascii="Arial" w:hAnsi="Arial" w:cs="Arial"/>
          <w:sz w:val="24"/>
        </w:rPr>
        <w:t xml:space="preserve">    la $a0,message</w:t>
      </w:r>
    </w:p>
    <w:p w:rsidR="00662F0B" w:rsidRDefault="005C4533">
      <w:pPr>
        <w:rPr>
          <w:rFonts w:ascii="Arial" w:hAnsi="Arial" w:cs="Arial"/>
          <w:sz w:val="24"/>
        </w:rPr>
      </w:pPr>
      <w:r>
        <w:rPr>
          <w:rFonts w:ascii="Arial" w:hAnsi="Arial" w:cs="Arial"/>
          <w:sz w:val="24"/>
        </w:rPr>
        <w:t xml:space="preserve">    syscall</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lastRenderedPageBreak/>
        <w:t xml:space="preserve">    #print or display number</w:t>
      </w:r>
    </w:p>
    <w:p w:rsidR="00662F0B" w:rsidRDefault="005C4533">
      <w:pPr>
        <w:rPr>
          <w:rFonts w:ascii="Arial" w:hAnsi="Arial" w:cs="Arial"/>
          <w:sz w:val="24"/>
        </w:rPr>
      </w:pPr>
      <w:r>
        <w:rPr>
          <w:rFonts w:ascii="Arial" w:hAnsi="Arial" w:cs="Arial"/>
          <w:sz w:val="24"/>
        </w:rPr>
        <w:t xml:space="preserve">    li $v0,1</w:t>
      </w:r>
    </w:p>
    <w:p w:rsidR="00662F0B" w:rsidRDefault="005C4533">
      <w:pPr>
        <w:rPr>
          <w:rFonts w:ascii="Arial" w:hAnsi="Arial" w:cs="Arial"/>
          <w:sz w:val="24"/>
        </w:rPr>
      </w:pPr>
      <w:r>
        <w:rPr>
          <w:rFonts w:ascii="Arial" w:hAnsi="Arial" w:cs="Arial"/>
          <w:sz w:val="24"/>
        </w:rPr>
        <w:t xml:space="preserve">    la $a0,($t8)</w:t>
      </w:r>
    </w:p>
    <w:p w:rsidR="00662F0B" w:rsidRDefault="005C4533">
      <w:pPr>
        <w:rPr>
          <w:rFonts w:ascii="Arial" w:hAnsi="Arial" w:cs="Arial"/>
          <w:sz w:val="24"/>
        </w:rPr>
      </w:pPr>
      <w:r>
        <w:rPr>
          <w:rFonts w:ascii="Arial" w:hAnsi="Arial" w:cs="Arial"/>
          <w:sz w:val="24"/>
        </w:rPr>
        <w:t xml:space="preserve">    syscall</w:t>
      </w:r>
    </w:p>
    <w:p w:rsidR="00662F0B" w:rsidRDefault="005C4533">
      <w:pPr>
        <w:rPr>
          <w:rFonts w:ascii="Arial" w:hAnsi="Arial" w:cs="Arial"/>
          <w:sz w:val="24"/>
        </w:rPr>
      </w:pPr>
      <w:r>
        <w:rPr>
          <w:rFonts w:ascii="Arial" w:hAnsi="Arial" w:cs="Arial"/>
          <w:sz w:val="24"/>
        </w:rPr>
        <w:t xml:space="preserve">    </w:t>
      </w:r>
    </w:p>
    <w:p w:rsidR="00662F0B" w:rsidRDefault="005C4533">
      <w:pPr>
        <w:rPr>
          <w:rFonts w:ascii="Arial" w:hAnsi="Arial" w:cs="Arial"/>
          <w:sz w:val="24"/>
        </w:rPr>
      </w:pPr>
      <w:r>
        <w:rPr>
          <w:rFonts w:ascii="Arial" w:hAnsi="Arial" w:cs="Arial"/>
          <w:sz w:val="24"/>
        </w:rPr>
        <w:t xml:space="preserve">    #Makes the program exit the function main</w:t>
      </w:r>
    </w:p>
    <w:p w:rsidR="00662F0B" w:rsidRDefault="005C4533">
      <w:pPr>
        <w:rPr>
          <w:rFonts w:ascii="Arial" w:hAnsi="Arial" w:cs="Arial"/>
          <w:sz w:val="24"/>
        </w:rPr>
      </w:pPr>
      <w:r>
        <w:rPr>
          <w:rFonts w:ascii="Arial" w:hAnsi="Arial" w:cs="Arial"/>
          <w:sz w:val="24"/>
        </w:rPr>
        <w:t xml:space="preserve">    li $v0,10 </w:t>
      </w:r>
    </w:p>
    <w:p w:rsidR="00662F0B" w:rsidRDefault="005C4533">
      <w:pPr>
        <w:rPr>
          <w:rFonts w:ascii="Arial" w:hAnsi="Arial" w:cs="Arial"/>
          <w:sz w:val="24"/>
        </w:rPr>
      </w:pPr>
      <w:r>
        <w:rPr>
          <w:rFonts w:ascii="Arial" w:hAnsi="Arial" w:cs="Arial"/>
          <w:sz w:val="24"/>
        </w:rPr>
        <w:t xml:space="preserve">    syscall</w:t>
      </w:r>
    </w:p>
    <w:p w:rsidR="00662F0B" w:rsidRDefault="00662F0B">
      <w:pPr>
        <w:rPr>
          <w:rFonts w:ascii="Arial" w:hAnsi="Arial" w:cs="Arial"/>
          <w:sz w:val="24"/>
        </w:rPr>
      </w:pPr>
    </w:p>
    <w:p w:rsidR="00662F0B" w:rsidRDefault="005C4533">
      <w:pPr>
        <w:rPr>
          <w:rFonts w:ascii="Arial" w:hAnsi="Arial" w:cs="Arial"/>
          <w:b/>
          <w:sz w:val="24"/>
          <w:u w:val="single"/>
        </w:rPr>
      </w:pPr>
      <w:r>
        <w:rPr>
          <w:rFonts w:ascii="Arial" w:hAnsi="Arial" w:cs="Arial"/>
          <w:b/>
          <w:sz w:val="24"/>
          <w:u w:val="single"/>
        </w:rPr>
        <w:t>System Details</w:t>
      </w:r>
    </w:p>
    <w:p w:rsidR="00662F0B" w:rsidRDefault="005C4533">
      <w:r>
        <w:rPr>
          <w:noProof/>
        </w:rPr>
        <w:drawing>
          <wp:inline distT="0" distB="0" distL="0" distR="0">
            <wp:extent cx="2571073" cy="2892155"/>
            <wp:effectExtent l="0" t="0" r="677" b="3445"/>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4900" t="24766" r="40799" b="13498"/>
                    <a:stretch>
                      <a:fillRect/>
                    </a:stretch>
                  </pic:blipFill>
                  <pic:spPr>
                    <a:xfrm>
                      <a:off x="0" y="0"/>
                      <a:ext cx="2571073" cy="2892155"/>
                    </a:xfrm>
                    <a:prstGeom prst="rect">
                      <a:avLst/>
                    </a:prstGeom>
                    <a:noFill/>
                    <a:ln>
                      <a:noFill/>
                      <a:prstDash/>
                    </a:ln>
                  </pic:spPr>
                </pic:pic>
              </a:graphicData>
            </a:graphic>
          </wp:inline>
        </w:drawing>
      </w:r>
    </w:p>
    <w:p w:rsidR="00662F0B" w:rsidRDefault="00662F0B"/>
    <w:p w:rsidR="00662F0B" w:rsidRDefault="00662F0B"/>
    <w:p w:rsidR="00662F0B" w:rsidRDefault="005C4533">
      <w:r>
        <w:rPr>
          <w:noProof/>
        </w:rPr>
        <w:lastRenderedPageBreak/>
        <mc:AlternateContent>
          <mc:Choice Requires="wpg">
            <w:drawing>
              <wp:inline distT="0" distB="0" distL="0" distR="0">
                <wp:extent cx="6144877" cy="3108483"/>
                <wp:effectExtent l="0" t="0" r="8273" b="15717"/>
                <wp:docPr id="9" name="Diagram 9"/>
                <wp:cNvGraphicFramePr/>
                <a:graphic xmlns:a="http://schemas.openxmlformats.org/drawingml/2006/main">
                  <a:graphicData uri="http://schemas.microsoft.com/office/word/2010/wordprocessingGroup">
                    <wpg:wgp>
                      <wpg:cNvGrpSpPr/>
                      <wpg:grpSpPr>
                        <a:xfrm>
                          <a:off x="0" y="0"/>
                          <a:ext cx="6144877" cy="3108483"/>
                          <a:chOff x="0" y="0"/>
                          <a:chExt cx="6144877" cy="3108483"/>
                        </a:xfrm>
                      </wpg:grpSpPr>
                      <wps:wsp>
                        <wps:cNvPr id="10" name="Freeform: Shape 10"/>
                        <wps:cNvSpPr/>
                        <wps:spPr>
                          <a:xfrm rot="5400013">
                            <a:off x="215277" y="900712"/>
                            <a:ext cx="812535" cy="925043"/>
                          </a:xfrm>
                          <a:custGeom>
                            <a:avLst/>
                            <a:gdLst>
                              <a:gd name="f0" fmla="val 10800000"/>
                              <a:gd name="f1" fmla="val 5400000"/>
                              <a:gd name="f2" fmla="val 180"/>
                              <a:gd name="f3" fmla="val w"/>
                              <a:gd name="f4" fmla="val h"/>
                              <a:gd name="f5" fmla="val ss"/>
                              <a:gd name="f6" fmla="val 0"/>
                              <a:gd name="f7" fmla="val 32840"/>
                              <a:gd name="f8" fmla="val 25000"/>
                              <a:gd name="f9" fmla="val 35780"/>
                              <a:gd name="f10" fmla="+- 0 0 -360"/>
                              <a:gd name="f11" fmla="+- 0 0 -270"/>
                              <a:gd name="f12" fmla="+- 0 0 -180"/>
                              <a:gd name="f13" fmla="+- 0 0 -90"/>
                              <a:gd name="f14" fmla="abs f3"/>
                              <a:gd name="f15" fmla="abs f4"/>
                              <a:gd name="f16" fmla="abs f5"/>
                              <a:gd name="f17" fmla="*/ f10 f0 1"/>
                              <a:gd name="f18" fmla="*/ f11 f0 1"/>
                              <a:gd name="f19" fmla="*/ f12 f0 1"/>
                              <a:gd name="f20" fmla="*/ f13 f0 1"/>
                              <a:gd name="f21" fmla="?: f14 f3 1"/>
                              <a:gd name="f22" fmla="?: f15 f4 1"/>
                              <a:gd name="f23" fmla="?: f16 f5 1"/>
                              <a:gd name="f24" fmla="*/ f17 1 f2"/>
                              <a:gd name="f25" fmla="*/ f18 1 f2"/>
                              <a:gd name="f26" fmla="*/ f19 1 f2"/>
                              <a:gd name="f27" fmla="*/ f20 1 f2"/>
                              <a:gd name="f28" fmla="*/ f21 1 21600"/>
                              <a:gd name="f29" fmla="*/ f22 1 21600"/>
                              <a:gd name="f30" fmla="*/ 21600 f21 1"/>
                              <a:gd name="f31" fmla="*/ 21600 f22 1"/>
                              <a:gd name="f32" fmla="+- f24 0 f1"/>
                              <a:gd name="f33" fmla="+- f25 0 f1"/>
                              <a:gd name="f34" fmla="+- f26 0 f1"/>
                              <a:gd name="f35" fmla="+- f27 0 f1"/>
                              <a:gd name="f36" fmla="min f29 f28"/>
                              <a:gd name="f37" fmla="*/ f30 1 f23"/>
                              <a:gd name="f38" fmla="*/ f31 1 f23"/>
                              <a:gd name="f39" fmla="val f37"/>
                              <a:gd name="f40" fmla="val f38"/>
                              <a:gd name="f41" fmla="*/ f6 f36 1"/>
                              <a:gd name="f42" fmla="+- f40 0 f6"/>
                              <a:gd name="f43" fmla="+- f39 0 f6"/>
                              <a:gd name="f44" fmla="*/ f40 f36 1"/>
                              <a:gd name="f45" fmla="*/ f39 f36 1"/>
                              <a:gd name="f46" fmla="min f43 f42"/>
                              <a:gd name="f47" fmla="*/ f46 f9 1"/>
                              <a:gd name="f48" fmla="*/ f46 f8 1"/>
                              <a:gd name="f49" fmla="*/ f46 f7 1"/>
                              <a:gd name="f50" fmla="*/ f47 1 100000"/>
                              <a:gd name="f51" fmla="*/ f48 1 50000"/>
                              <a:gd name="f52" fmla="*/ f48 1 100000"/>
                              <a:gd name="f53" fmla="*/ f49 1 200000"/>
                              <a:gd name="f54" fmla="*/ f49 1 100000"/>
                              <a:gd name="f55" fmla="+- f39 0 f51"/>
                              <a:gd name="f56" fmla="+- f39 0 f52"/>
                              <a:gd name="f57" fmla="+- f40 0 f54"/>
                              <a:gd name="f58" fmla="+- f50 f40 0"/>
                              <a:gd name="f59" fmla="*/ f50 f36 1"/>
                              <a:gd name="f60" fmla="+- f56 0 f53"/>
                              <a:gd name="f61" fmla="+- f56 f53 0"/>
                              <a:gd name="f62" fmla="+- f57 f40 0"/>
                              <a:gd name="f63" fmla="*/ f58 1 2"/>
                              <a:gd name="f64" fmla="*/ f57 f36 1"/>
                              <a:gd name="f65" fmla="*/ f55 f36 1"/>
                              <a:gd name="f66" fmla="*/ f56 f36 1"/>
                              <a:gd name="f67" fmla="*/ f61 1 2"/>
                              <a:gd name="f68" fmla="*/ f62 1 2"/>
                              <a:gd name="f69" fmla="*/ f61 f36 1"/>
                              <a:gd name="f70" fmla="*/ f60 f36 1"/>
                              <a:gd name="f71" fmla="*/ f63 f36 1"/>
                              <a:gd name="f72" fmla="*/ f68 f36 1"/>
                              <a:gd name="f73" fmla="*/ f67 f36 1"/>
                            </a:gdLst>
                            <a:ahLst/>
                            <a:cxnLst>
                              <a:cxn ang="3cd4">
                                <a:pos x="hc" y="t"/>
                              </a:cxn>
                              <a:cxn ang="0">
                                <a:pos x="r" y="vc"/>
                              </a:cxn>
                              <a:cxn ang="cd4">
                                <a:pos x="hc" y="b"/>
                              </a:cxn>
                              <a:cxn ang="cd2">
                                <a:pos x="l" y="vc"/>
                              </a:cxn>
                              <a:cxn ang="f32">
                                <a:pos x="f66" y="f41"/>
                              </a:cxn>
                              <a:cxn ang="f33">
                                <a:pos x="f65" y="f59"/>
                              </a:cxn>
                              <a:cxn ang="f33">
                                <a:pos x="f41" y="f72"/>
                              </a:cxn>
                              <a:cxn ang="f34">
                                <a:pos x="f73" y="f44"/>
                              </a:cxn>
                              <a:cxn ang="f35">
                                <a:pos x="f69" y="f71"/>
                              </a:cxn>
                              <a:cxn ang="f35">
                                <a:pos x="f45" y="f59"/>
                              </a:cxn>
                            </a:cxnLst>
                            <a:rect l="f41" t="f64" r="f69" b="f44"/>
                            <a:pathLst>
                              <a:path>
                                <a:moveTo>
                                  <a:pt x="f41" y="f64"/>
                                </a:moveTo>
                                <a:lnTo>
                                  <a:pt x="f70" y="f64"/>
                                </a:lnTo>
                                <a:lnTo>
                                  <a:pt x="f70" y="f59"/>
                                </a:lnTo>
                                <a:lnTo>
                                  <a:pt x="f65" y="f59"/>
                                </a:lnTo>
                                <a:lnTo>
                                  <a:pt x="f66" y="f41"/>
                                </a:lnTo>
                                <a:lnTo>
                                  <a:pt x="f45" y="f59"/>
                                </a:lnTo>
                                <a:lnTo>
                                  <a:pt x="f69" y="f59"/>
                                </a:lnTo>
                                <a:lnTo>
                                  <a:pt x="f69" y="f44"/>
                                </a:lnTo>
                                <a:lnTo>
                                  <a:pt x="f41" y="f44"/>
                                </a:lnTo>
                                <a:close/>
                              </a:path>
                            </a:pathLst>
                          </a:custGeom>
                          <a:solidFill>
                            <a:srgbClr val="C0C9E4"/>
                          </a:solidFill>
                          <a:ln w="12701" cap="flat">
                            <a:solidFill>
                              <a:srgbClr val="FFFFFF"/>
                            </a:solidFill>
                            <a:prstDash val="solid"/>
                            <a:miter/>
                          </a:ln>
                        </wps:spPr>
                        <wps:bodyPr lIns="0" tIns="0" rIns="0" bIns="0"/>
                      </wps:wsp>
                      <wps:wsp>
                        <wps:cNvPr id="11" name="Freeform: Shape 11"/>
                        <wps:cNvSpPr/>
                        <wps:spPr>
                          <a:xfrm>
                            <a:off x="0" y="0"/>
                            <a:ext cx="1367832" cy="957440"/>
                          </a:xfrm>
                          <a:custGeom>
                            <a:avLst/>
                            <a:gdLst>
                              <a:gd name="f0" fmla="val 10800000"/>
                              <a:gd name="f1" fmla="val 5400000"/>
                              <a:gd name="f2" fmla="val 180"/>
                              <a:gd name="f3" fmla="val w"/>
                              <a:gd name="f4" fmla="val h"/>
                              <a:gd name="f5" fmla="val 0"/>
                              <a:gd name="f6" fmla="val 1367837"/>
                              <a:gd name="f7" fmla="val 957441"/>
                              <a:gd name="f8" fmla="val 159605"/>
                              <a:gd name="f9" fmla="val 71458"/>
                              <a:gd name="f10" fmla="val 1208232"/>
                              <a:gd name="f11" fmla="val 1296379"/>
                              <a:gd name="f12" fmla="val 797836"/>
                              <a:gd name="f13" fmla="val 885983"/>
                              <a:gd name="f14" fmla="+- 0 0 -90"/>
                              <a:gd name="f15" fmla="*/ f3 1 1367837"/>
                              <a:gd name="f16" fmla="*/ f4 1 957441"/>
                              <a:gd name="f17" fmla="+- f7 0 f5"/>
                              <a:gd name="f18" fmla="+- f6 0 f5"/>
                              <a:gd name="f19" fmla="*/ f14 f0 1"/>
                              <a:gd name="f20" fmla="*/ f18 1 1367837"/>
                              <a:gd name="f21" fmla="*/ f17 1 957441"/>
                              <a:gd name="f22" fmla="*/ 0 f18 1"/>
                              <a:gd name="f23" fmla="*/ 159605 f17 1"/>
                              <a:gd name="f24" fmla="*/ 159605 f18 1"/>
                              <a:gd name="f25" fmla="*/ 0 f17 1"/>
                              <a:gd name="f26" fmla="*/ 1208232 f18 1"/>
                              <a:gd name="f27" fmla="*/ 1367837 f18 1"/>
                              <a:gd name="f28" fmla="*/ 797836 f17 1"/>
                              <a:gd name="f29" fmla="*/ 957441 f17 1"/>
                              <a:gd name="f30" fmla="*/ f19 1 f2"/>
                              <a:gd name="f31" fmla="*/ f22 1 1367837"/>
                              <a:gd name="f32" fmla="*/ f23 1 957441"/>
                              <a:gd name="f33" fmla="*/ f24 1 1367837"/>
                              <a:gd name="f34" fmla="*/ f25 1 957441"/>
                              <a:gd name="f35" fmla="*/ f26 1 1367837"/>
                              <a:gd name="f36" fmla="*/ f27 1 1367837"/>
                              <a:gd name="f37" fmla="*/ f28 1 957441"/>
                              <a:gd name="f38" fmla="*/ f29 1 957441"/>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367837" h="957441">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rsidR="00662F0B" w:rsidRDefault="005C4533">
                              <w:pPr>
                                <w:spacing w:after="120" w:line="216" w:lineRule="auto"/>
                                <w:jc w:val="center"/>
                                <w:textAlignment w:val="auto"/>
                              </w:pPr>
                              <w:r>
                                <w:rPr>
                                  <w:rFonts w:cs="Calibri"/>
                                  <w:color w:val="FFFFFF"/>
                                  <w:kern w:val="3"/>
                                  <w:sz w:val="29"/>
                                  <w:szCs w:val="29"/>
                                  <w:lang w:val="en-US"/>
                                </w:rPr>
                                <w:t>Input</w:t>
                              </w:r>
                            </w:p>
                          </w:txbxContent>
                        </wps:txbx>
                        <wps:bodyPr vert="horz" wrap="square" lIns="103894" tIns="103894" rIns="103894" bIns="103894" anchor="ctr" anchorCtr="1" compatLnSpc="0">
                          <a:noAutofit/>
                        </wps:bodyPr>
                      </wps:wsp>
                      <wps:wsp>
                        <wps:cNvPr id="12" name="Freeform: Shape 12"/>
                        <wps:cNvSpPr/>
                        <wps:spPr>
                          <a:xfrm>
                            <a:off x="1436120" y="70289"/>
                            <a:ext cx="4167304" cy="773847"/>
                          </a:xfrm>
                          <a:custGeom>
                            <a:avLst/>
                            <a:gdLst>
                              <a:gd name="f0" fmla="val 10800000"/>
                              <a:gd name="f1" fmla="val 5400000"/>
                              <a:gd name="f2" fmla="val 180"/>
                              <a:gd name="f3" fmla="val w"/>
                              <a:gd name="f4" fmla="val h"/>
                              <a:gd name="f5" fmla="val 0"/>
                              <a:gd name="f6" fmla="val 4167302"/>
                              <a:gd name="f7" fmla="val 773846"/>
                              <a:gd name="f8" fmla="+- 0 0 -90"/>
                              <a:gd name="f9" fmla="*/ f3 1 4167302"/>
                              <a:gd name="f10" fmla="*/ f4 1 773846"/>
                              <a:gd name="f11" fmla="+- f7 0 f5"/>
                              <a:gd name="f12" fmla="+- f6 0 f5"/>
                              <a:gd name="f13" fmla="*/ f8 f0 1"/>
                              <a:gd name="f14" fmla="*/ f12 1 4167302"/>
                              <a:gd name="f15" fmla="*/ f11 1 773846"/>
                              <a:gd name="f16" fmla="*/ 0 f12 1"/>
                              <a:gd name="f17" fmla="*/ 0 f11 1"/>
                              <a:gd name="f18" fmla="*/ 4167302 f12 1"/>
                              <a:gd name="f19" fmla="*/ 773846 f11 1"/>
                              <a:gd name="f20" fmla="*/ f13 1 f2"/>
                              <a:gd name="f21" fmla="*/ f16 1 4167302"/>
                              <a:gd name="f22" fmla="*/ f17 1 773846"/>
                              <a:gd name="f23" fmla="*/ f18 1 4167302"/>
                              <a:gd name="f24" fmla="*/ f19 1 773846"/>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4167302" h="773846">
                                <a:moveTo>
                                  <a:pt x="f5" y="f5"/>
                                </a:moveTo>
                                <a:lnTo>
                                  <a:pt x="f6" y="f5"/>
                                </a:lnTo>
                                <a:lnTo>
                                  <a:pt x="f6" y="f7"/>
                                </a:lnTo>
                                <a:lnTo>
                                  <a:pt x="f5" y="f7"/>
                                </a:lnTo>
                                <a:lnTo>
                                  <a:pt x="f5" y="f5"/>
                                </a:lnTo>
                                <a:close/>
                              </a:path>
                            </a:pathLst>
                          </a:custGeom>
                          <a:noFill/>
                          <a:ln cap="flat">
                            <a:noFill/>
                            <a:prstDash val="solid"/>
                          </a:ln>
                        </wps:spPr>
                        <wps:txbx>
                          <w:txbxContent>
                            <w:p w:rsidR="00662F0B" w:rsidRDefault="005C4533">
                              <w:pPr>
                                <w:spacing w:after="60" w:line="216" w:lineRule="auto"/>
                                <w:textAlignment w:val="auto"/>
                              </w:pPr>
                              <w:r>
                                <w:rPr>
                                  <w:rFonts w:cs="Calibri"/>
                                  <w:color w:val="000000"/>
                                  <w:kern w:val="3"/>
                                  <w:sz w:val="27"/>
                                  <w:szCs w:val="27"/>
                                  <w:lang w:val="en-US"/>
                                </w:rPr>
                                <w:t xml:space="preserve">Gets </w:t>
                              </w:r>
                              <w:r>
                                <w:rPr>
                                  <w:rFonts w:cs="Calibri"/>
                                  <w:color w:val="000000"/>
                                  <w:kern w:val="3"/>
                                  <w:sz w:val="27"/>
                                  <w:szCs w:val="27"/>
                                  <w:lang w:val="en-US"/>
                                </w:rPr>
                                <w:t>The user input of the three digit number.</w:t>
                              </w:r>
                            </w:p>
                          </w:txbxContent>
                        </wps:txbx>
                        <wps:bodyPr vert="horz" wrap="square" lIns="53336" tIns="53336" rIns="53336" bIns="53336" anchor="ctr" anchorCtr="0" compatLnSpc="0">
                          <a:noAutofit/>
                        </wps:bodyPr>
                      </wps:wsp>
                      <wps:wsp>
                        <wps:cNvPr id="13" name="Freeform: Shape 13"/>
                        <wps:cNvSpPr/>
                        <wps:spPr>
                          <a:xfrm rot="5400013">
                            <a:off x="1997186" y="1976238"/>
                            <a:ext cx="812535" cy="925043"/>
                          </a:xfrm>
                          <a:custGeom>
                            <a:avLst/>
                            <a:gdLst>
                              <a:gd name="f0" fmla="val 10800000"/>
                              <a:gd name="f1" fmla="val 5400000"/>
                              <a:gd name="f2" fmla="val 180"/>
                              <a:gd name="f3" fmla="val w"/>
                              <a:gd name="f4" fmla="val h"/>
                              <a:gd name="f5" fmla="val ss"/>
                              <a:gd name="f6" fmla="val 0"/>
                              <a:gd name="f7" fmla="val 32840"/>
                              <a:gd name="f8" fmla="val 25000"/>
                              <a:gd name="f9" fmla="val 35780"/>
                              <a:gd name="f10" fmla="+- 0 0 -360"/>
                              <a:gd name="f11" fmla="+- 0 0 -270"/>
                              <a:gd name="f12" fmla="+- 0 0 -180"/>
                              <a:gd name="f13" fmla="+- 0 0 -90"/>
                              <a:gd name="f14" fmla="abs f3"/>
                              <a:gd name="f15" fmla="abs f4"/>
                              <a:gd name="f16" fmla="abs f5"/>
                              <a:gd name="f17" fmla="*/ f10 f0 1"/>
                              <a:gd name="f18" fmla="*/ f11 f0 1"/>
                              <a:gd name="f19" fmla="*/ f12 f0 1"/>
                              <a:gd name="f20" fmla="*/ f13 f0 1"/>
                              <a:gd name="f21" fmla="?: f14 f3 1"/>
                              <a:gd name="f22" fmla="?: f15 f4 1"/>
                              <a:gd name="f23" fmla="?: f16 f5 1"/>
                              <a:gd name="f24" fmla="*/ f17 1 f2"/>
                              <a:gd name="f25" fmla="*/ f18 1 f2"/>
                              <a:gd name="f26" fmla="*/ f19 1 f2"/>
                              <a:gd name="f27" fmla="*/ f20 1 f2"/>
                              <a:gd name="f28" fmla="*/ f21 1 21600"/>
                              <a:gd name="f29" fmla="*/ f22 1 21600"/>
                              <a:gd name="f30" fmla="*/ 21600 f21 1"/>
                              <a:gd name="f31" fmla="*/ 21600 f22 1"/>
                              <a:gd name="f32" fmla="+- f24 0 f1"/>
                              <a:gd name="f33" fmla="+- f25 0 f1"/>
                              <a:gd name="f34" fmla="+- f26 0 f1"/>
                              <a:gd name="f35" fmla="+- f27 0 f1"/>
                              <a:gd name="f36" fmla="min f29 f28"/>
                              <a:gd name="f37" fmla="*/ f30 1 f23"/>
                              <a:gd name="f38" fmla="*/ f31 1 f23"/>
                              <a:gd name="f39" fmla="val f37"/>
                              <a:gd name="f40" fmla="val f38"/>
                              <a:gd name="f41" fmla="*/ f6 f36 1"/>
                              <a:gd name="f42" fmla="+- f40 0 f6"/>
                              <a:gd name="f43" fmla="+- f39 0 f6"/>
                              <a:gd name="f44" fmla="*/ f40 f36 1"/>
                              <a:gd name="f45" fmla="*/ f39 f36 1"/>
                              <a:gd name="f46" fmla="min f43 f42"/>
                              <a:gd name="f47" fmla="*/ f46 f9 1"/>
                              <a:gd name="f48" fmla="*/ f46 f8 1"/>
                              <a:gd name="f49" fmla="*/ f46 f7 1"/>
                              <a:gd name="f50" fmla="*/ f47 1 100000"/>
                              <a:gd name="f51" fmla="*/ f48 1 50000"/>
                              <a:gd name="f52" fmla="*/ f48 1 100000"/>
                              <a:gd name="f53" fmla="*/ f49 1 200000"/>
                              <a:gd name="f54" fmla="*/ f49 1 100000"/>
                              <a:gd name="f55" fmla="+- f39 0 f51"/>
                              <a:gd name="f56" fmla="+- f39 0 f52"/>
                              <a:gd name="f57" fmla="+- f40 0 f54"/>
                              <a:gd name="f58" fmla="+- f50 f40 0"/>
                              <a:gd name="f59" fmla="*/ f50 f36 1"/>
                              <a:gd name="f60" fmla="+- f56 0 f53"/>
                              <a:gd name="f61" fmla="+- f56 f53 0"/>
                              <a:gd name="f62" fmla="+- f57 f40 0"/>
                              <a:gd name="f63" fmla="*/ f58 1 2"/>
                              <a:gd name="f64" fmla="*/ f57 f36 1"/>
                              <a:gd name="f65" fmla="*/ f55 f36 1"/>
                              <a:gd name="f66" fmla="*/ f56 f36 1"/>
                              <a:gd name="f67" fmla="*/ f61 1 2"/>
                              <a:gd name="f68" fmla="*/ f62 1 2"/>
                              <a:gd name="f69" fmla="*/ f61 f36 1"/>
                              <a:gd name="f70" fmla="*/ f60 f36 1"/>
                              <a:gd name="f71" fmla="*/ f63 f36 1"/>
                              <a:gd name="f72" fmla="*/ f68 f36 1"/>
                              <a:gd name="f73" fmla="*/ f67 f36 1"/>
                            </a:gdLst>
                            <a:ahLst/>
                            <a:cxnLst>
                              <a:cxn ang="3cd4">
                                <a:pos x="hc" y="t"/>
                              </a:cxn>
                              <a:cxn ang="0">
                                <a:pos x="r" y="vc"/>
                              </a:cxn>
                              <a:cxn ang="cd4">
                                <a:pos x="hc" y="b"/>
                              </a:cxn>
                              <a:cxn ang="cd2">
                                <a:pos x="l" y="vc"/>
                              </a:cxn>
                              <a:cxn ang="f32">
                                <a:pos x="f66" y="f41"/>
                              </a:cxn>
                              <a:cxn ang="f33">
                                <a:pos x="f65" y="f59"/>
                              </a:cxn>
                              <a:cxn ang="f33">
                                <a:pos x="f41" y="f72"/>
                              </a:cxn>
                              <a:cxn ang="f34">
                                <a:pos x="f73" y="f44"/>
                              </a:cxn>
                              <a:cxn ang="f35">
                                <a:pos x="f69" y="f71"/>
                              </a:cxn>
                              <a:cxn ang="f35">
                                <a:pos x="f45" y="f59"/>
                              </a:cxn>
                            </a:cxnLst>
                            <a:rect l="f41" t="f64" r="f69" b="f44"/>
                            <a:pathLst>
                              <a:path>
                                <a:moveTo>
                                  <a:pt x="f41" y="f64"/>
                                </a:moveTo>
                                <a:lnTo>
                                  <a:pt x="f70" y="f64"/>
                                </a:lnTo>
                                <a:lnTo>
                                  <a:pt x="f70" y="f59"/>
                                </a:lnTo>
                                <a:lnTo>
                                  <a:pt x="f65" y="f59"/>
                                </a:lnTo>
                                <a:lnTo>
                                  <a:pt x="f66" y="f41"/>
                                </a:lnTo>
                                <a:lnTo>
                                  <a:pt x="f45" y="f59"/>
                                </a:lnTo>
                                <a:lnTo>
                                  <a:pt x="f69" y="f59"/>
                                </a:lnTo>
                                <a:lnTo>
                                  <a:pt x="f69" y="f44"/>
                                </a:lnTo>
                                <a:lnTo>
                                  <a:pt x="f41" y="f44"/>
                                </a:lnTo>
                                <a:close/>
                              </a:path>
                            </a:pathLst>
                          </a:custGeom>
                          <a:solidFill>
                            <a:srgbClr val="C0C9E4"/>
                          </a:solidFill>
                          <a:ln w="12701" cap="flat">
                            <a:solidFill>
                              <a:srgbClr val="FFFFFF"/>
                            </a:solidFill>
                            <a:prstDash val="solid"/>
                            <a:miter/>
                          </a:ln>
                        </wps:spPr>
                        <wps:bodyPr lIns="0" tIns="0" rIns="0" bIns="0"/>
                      </wps:wsp>
                      <wps:wsp>
                        <wps:cNvPr id="14" name="Freeform: Shape 14"/>
                        <wps:cNvSpPr/>
                        <wps:spPr>
                          <a:xfrm>
                            <a:off x="1781909" y="1075517"/>
                            <a:ext cx="1367832" cy="957440"/>
                          </a:xfrm>
                          <a:custGeom>
                            <a:avLst/>
                            <a:gdLst>
                              <a:gd name="f0" fmla="val 10800000"/>
                              <a:gd name="f1" fmla="val 5400000"/>
                              <a:gd name="f2" fmla="val 180"/>
                              <a:gd name="f3" fmla="val w"/>
                              <a:gd name="f4" fmla="val h"/>
                              <a:gd name="f5" fmla="val 0"/>
                              <a:gd name="f6" fmla="val 1367837"/>
                              <a:gd name="f7" fmla="val 957441"/>
                              <a:gd name="f8" fmla="val 159605"/>
                              <a:gd name="f9" fmla="val 71458"/>
                              <a:gd name="f10" fmla="val 1208232"/>
                              <a:gd name="f11" fmla="val 1296379"/>
                              <a:gd name="f12" fmla="val 797836"/>
                              <a:gd name="f13" fmla="val 885983"/>
                              <a:gd name="f14" fmla="+- 0 0 -90"/>
                              <a:gd name="f15" fmla="*/ f3 1 1367837"/>
                              <a:gd name="f16" fmla="*/ f4 1 957441"/>
                              <a:gd name="f17" fmla="+- f7 0 f5"/>
                              <a:gd name="f18" fmla="+- f6 0 f5"/>
                              <a:gd name="f19" fmla="*/ f14 f0 1"/>
                              <a:gd name="f20" fmla="*/ f18 1 1367837"/>
                              <a:gd name="f21" fmla="*/ f17 1 957441"/>
                              <a:gd name="f22" fmla="*/ 0 f18 1"/>
                              <a:gd name="f23" fmla="*/ 159605 f17 1"/>
                              <a:gd name="f24" fmla="*/ 159605 f18 1"/>
                              <a:gd name="f25" fmla="*/ 0 f17 1"/>
                              <a:gd name="f26" fmla="*/ 1208232 f18 1"/>
                              <a:gd name="f27" fmla="*/ 1367837 f18 1"/>
                              <a:gd name="f28" fmla="*/ 797836 f17 1"/>
                              <a:gd name="f29" fmla="*/ 957441 f17 1"/>
                              <a:gd name="f30" fmla="*/ f19 1 f2"/>
                              <a:gd name="f31" fmla="*/ f22 1 1367837"/>
                              <a:gd name="f32" fmla="*/ f23 1 957441"/>
                              <a:gd name="f33" fmla="*/ f24 1 1367837"/>
                              <a:gd name="f34" fmla="*/ f25 1 957441"/>
                              <a:gd name="f35" fmla="*/ f26 1 1367837"/>
                              <a:gd name="f36" fmla="*/ f27 1 1367837"/>
                              <a:gd name="f37" fmla="*/ f28 1 957441"/>
                              <a:gd name="f38" fmla="*/ f29 1 957441"/>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367837" h="957441">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rsidR="00662F0B" w:rsidRDefault="005C4533">
                              <w:pPr>
                                <w:spacing w:after="120" w:line="216" w:lineRule="auto"/>
                                <w:jc w:val="center"/>
                                <w:textAlignment w:val="auto"/>
                              </w:pPr>
                              <w:r>
                                <w:rPr>
                                  <w:rFonts w:cs="Calibri"/>
                                  <w:color w:val="FFFFFF"/>
                                  <w:kern w:val="3"/>
                                  <w:sz w:val="29"/>
                                  <w:szCs w:val="29"/>
                                  <w:lang w:val="en-US"/>
                                </w:rPr>
                                <w:t>Starts the loops</w:t>
                              </w:r>
                            </w:p>
                          </w:txbxContent>
                        </wps:txbx>
                        <wps:bodyPr vert="horz" wrap="square" lIns="103894" tIns="103894" rIns="103894" bIns="103894" anchor="ctr" anchorCtr="1" compatLnSpc="0">
                          <a:noAutofit/>
                        </wps:bodyPr>
                      </wps:wsp>
                      <wps:wsp>
                        <wps:cNvPr id="15" name="Freeform: Shape 15"/>
                        <wps:cNvSpPr/>
                        <wps:spPr>
                          <a:xfrm>
                            <a:off x="3164189" y="1139543"/>
                            <a:ext cx="2917585" cy="773847"/>
                          </a:xfrm>
                          <a:custGeom>
                            <a:avLst/>
                            <a:gdLst>
                              <a:gd name="f0" fmla="val 10800000"/>
                              <a:gd name="f1" fmla="val 5400000"/>
                              <a:gd name="f2" fmla="val 180"/>
                              <a:gd name="f3" fmla="val w"/>
                              <a:gd name="f4" fmla="val h"/>
                              <a:gd name="f5" fmla="val 0"/>
                              <a:gd name="f6" fmla="val 2917581"/>
                              <a:gd name="f7" fmla="val 773846"/>
                              <a:gd name="f8" fmla="+- 0 0 -90"/>
                              <a:gd name="f9" fmla="*/ f3 1 2917581"/>
                              <a:gd name="f10" fmla="*/ f4 1 773846"/>
                              <a:gd name="f11" fmla="+- f7 0 f5"/>
                              <a:gd name="f12" fmla="+- f6 0 f5"/>
                              <a:gd name="f13" fmla="*/ f8 f0 1"/>
                              <a:gd name="f14" fmla="*/ f12 1 2917581"/>
                              <a:gd name="f15" fmla="*/ f11 1 773846"/>
                              <a:gd name="f16" fmla="*/ 0 f12 1"/>
                              <a:gd name="f17" fmla="*/ 0 f11 1"/>
                              <a:gd name="f18" fmla="*/ 2917581 f12 1"/>
                              <a:gd name="f19" fmla="*/ 773846 f11 1"/>
                              <a:gd name="f20" fmla="*/ f13 1 f2"/>
                              <a:gd name="f21" fmla="*/ f16 1 2917581"/>
                              <a:gd name="f22" fmla="*/ f17 1 773846"/>
                              <a:gd name="f23" fmla="*/ f18 1 2917581"/>
                              <a:gd name="f24" fmla="*/ f19 1 773846"/>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917581" h="773846">
                                <a:moveTo>
                                  <a:pt x="f5" y="f5"/>
                                </a:moveTo>
                                <a:lnTo>
                                  <a:pt x="f6" y="f5"/>
                                </a:lnTo>
                                <a:lnTo>
                                  <a:pt x="f6" y="f7"/>
                                </a:lnTo>
                                <a:lnTo>
                                  <a:pt x="f5" y="f7"/>
                                </a:lnTo>
                                <a:lnTo>
                                  <a:pt x="f5" y="f5"/>
                                </a:lnTo>
                                <a:close/>
                              </a:path>
                            </a:pathLst>
                          </a:custGeom>
                          <a:noFill/>
                          <a:ln cap="flat">
                            <a:noFill/>
                            <a:prstDash val="solid"/>
                          </a:ln>
                        </wps:spPr>
                        <wps:txbx>
                          <w:txbxContent>
                            <w:p w:rsidR="00662F0B" w:rsidRDefault="005C4533">
                              <w:pPr>
                                <w:spacing w:after="40" w:line="216" w:lineRule="auto"/>
                                <w:ind w:left="90"/>
                                <w:textAlignment w:val="auto"/>
                              </w:pPr>
                              <w:r>
                                <w:rPr>
                                  <w:rFonts w:cs="Calibri"/>
                                  <w:color w:val="000000"/>
                                  <w:kern w:val="3"/>
                                  <w:lang w:val="en-US"/>
                                </w:rPr>
                                <w:t>Carries out the loops within the nest, once one loop finishes it moves onto the next until the most inner loop. This loop has the calculation within it and carries out this operation.</w:t>
                              </w:r>
                            </w:p>
                          </w:txbxContent>
                        </wps:txbx>
                        <wps:bodyPr vert="horz" wrap="square" lIns="53336" tIns="53336" rIns="53336" bIns="53336" anchor="ctr" anchorCtr="0" compatLnSpc="0">
                          <a:noAutofit/>
                        </wps:bodyPr>
                      </wps:wsp>
                      <wps:wsp>
                        <wps:cNvPr id="16" name="Freeform: Shape 16"/>
                        <wps:cNvSpPr/>
                        <wps:spPr>
                          <a:xfrm>
                            <a:off x="3782214" y="2151043"/>
                            <a:ext cx="1367832" cy="957440"/>
                          </a:xfrm>
                          <a:custGeom>
                            <a:avLst/>
                            <a:gdLst>
                              <a:gd name="f0" fmla="val 10800000"/>
                              <a:gd name="f1" fmla="val 5400000"/>
                              <a:gd name="f2" fmla="val 180"/>
                              <a:gd name="f3" fmla="val w"/>
                              <a:gd name="f4" fmla="val h"/>
                              <a:gd name="f5" fmla="val 0"/>
                              <a:gd name="f6" fmla="val 1367837"/>
                              <a:gd name="f7" fmla="val 957441"/>
                              <a:gd name="f8" fmla="val 159605"/>
                              <a:gd name="f9" fmla="val 71458"/>
                              <a:gd name="f10" fmla="val 1208232"/>
                              <a:gd name="f11" fmla="val 1296379"/>
                              <a:gd name="f12" fmla="val 797836"/>
                              <a:gd name="f13" fmla="val 885983"/>
                              <a:gd name="f14" fmla="+- 0 0 -90"/>
                              <a:gd name="f15" fmla="*/ f3 1 1367837"/>
                              <a:gd name="f16" fmla="*/ f4 1 957441"/>
                              <a:gd name="f17" fmla="+- f7 0 f5"/>
                              <a:gd name="f18" fmla="+- f6 0 f5"/>
                              <a:gd name="f19" fmla="*/ f14 f0 1"/>
                              <a:gd name="f20" fmla="*/ f18 1 1367837"/>
                              <a:gd name="f21" fmla="*/ f17 1 957441"/>
                              <a:gd name="f22" fmla="*/ 0 f18 1"/>
                              <a:gd name="f23" fmla="*/ 159605 f17 1"/>
                              <a:gd name="f24" fmla="*/ 159605 f18 1"/>
                              <a:gd name="f25" fmla="*/ 0 f17 1"/>
                              <a:gd name="f26" fmla="*/ 1208232 f18 1"/>
                              <a:gd name="f27" fmla="*/ 1367837 f18 1"/>
                              <a:gd name="f28" fmla="*/ 797836 f17 1"/>
                              <a:gd name="f29" fmla="*/ 957441 f17 1"/>
                              <a:gd name="f30" fmla="*/ f19 1 f2"/>
                              <a:gd name="f31" fmla="*/ f22 1 1367837"/>
                              <a:gd name="f32" fmla="*/ f23 1 957441"/>
                              <a:gd name="f33" fmla="*/ f24 1 1367837"/>
                              <a:gd name="f34" fmla="*/ f25 1 957441"/>
                              <a:gd name="f35" fmla="*/ f26 1 1367837"/>
                              <a:gd name="f36" fmla="*/ f27 1 1367837"/>
                              <a:gd name="f37" fmla="*/ f28 1 957441"/>
                              <a:gd name="f38" fmla="*/ f29 1 957441"/>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367837" h="957441">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rsidR="00662F0B" w:rsidRDefault="005C4533">
                              <w:pPr>
                                <w:spacing w:after="120" w:line="216" w:lineRule="auto"/>
                                <w:jc w:val="center"/>
                                <w:textAlignment w:val="auto"/>
                              </w:pPr>
                              <w:r>
                                <w:rPr>
                                  <w:rFonts w:cs="Calibri"/>
                                  <w:color w:val="FFFFFF"/>
                                  <w:kern w:val="3"/>
                                  <w:sz w:val="29"/>
                                  <w:szCs w:val="29"/>
                                  <w:lang w:val="en-US"/>
                                </w:rPr>
                                <w:t xml:space="preserve">Shows </w:t>
                              </w:r>
                              <w:r>
                                <w:rPr>
                                  <w:rFonts w:cs="Calibri"/>
                                  <w:color w:val="FFFFFF"/>
                                  <w:kern w:val="3"/>
                                  <w:sz w:val="29"/>
                                  <w:szCs w:val="29"/>
                                  <w:lang w:val="en-US"/>
                                </w:rPr>
                                <w:t>user the calculated number</w:t>
                              </w:r>
                            </w:p>
                          </w:txbxContent>
                        </wps:txbx>
                        <wps:bodyPr vert="horz" wrap="square" lIns="103894" tIns="103894" rIns="103894" bIns="103894" anchor="ctr" anchorCtr="1" compatLnSpc="0">
                          <a:noAutofit/>
                        </wps:bodyPr>
                      </wps:wsp>
                      <wps:wsp>
                        <wps:cNvPr id="17" name="Freeform: Shape 17"/>
                        <wps:cNvSpPr/>
                        <wps:spPr>
                          <a:xfrm>
                            <a:off x="5150047" y="2242355"/>
                            <a:ext cx="994830" cy="773847"/>
                          </a:xfrm>
                          <a:custGeom>
                            <a:avLst/>
                            <a:gdLst>
                              <a:gd name="f0" fmla="val 10800000"/>
                              <a:gd name="f1" fmla="val 5400000"/>
                              <a:gd name="f2" fmla="val 180"/>
                              <a:gd name="f3" fmla="val w"/>
                              <a:gd name="f4" fmla="val h"/>
                              <a:gd name="f5" fmla="val 0"/>
                              <a:gd name="f6" fmla="val 994834"/>
                              <a:gd name="f7" fmla="val 773846"/>
                              <a:gd name="f8" fmla="+- 0 0 -90"/>
                              <a:gd name="f9" fmla="*/ f3 1 994834"/>
                              <a:gd name="f10" fmla="*/ f4 1 773846"/>
                              <a:gd name="f11" fmla="+- f7 0 f5"/>
                              <a:gd name="f12" fmla="+- f6 0 f5"/>
                              <a:gd name="f13" fmla="*/ f8 f0 1"/>
                              <a:gd name="f14" fmla="*/ f12 1 994834"/>
                              <a:gd name="f15" fmla="*/ f11 1 773846"/>
                              <a:gd name="f16" fmla="*/ 0 f12 1"/>
                              <a:gd name="f17" fmla="*/ 0 f11 1"/>
                              <a:gd name="f18" fmla="*/ 994834 f12 1"/>
                              <a:gd name="f19" fmla="*/ 773846 f11 1"/>
                              <a:gd name="f20" fmla="*/ f13 1 f2"/>
                              <a:gd name="f21" fmla="*/ f16 1 994834"/>
                              <a:gd name="f22" fmla="*/ f17 1 773846"/>
                              <a:gd name="f23" fmla="*/ f18 1 994834"/>
                              <a:gd name="f24" fmla="*/ f19 1 773846"/>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994834" h="773846">
                                <a:moveTo>
                                  <a:pt x="f5" y="f5"/>
                                </a:moveTo>
                                <a:lnTo>
                                  <a:pt x="f6" y="f5"/>
                                </a:lnTo>
                                <a:lnTo>
                                  <a:pt x="f6" y="f7"/>
                                </a:lnTo>
                                <a:lnTo>
                                  <a:pt x="f5" y="f7"/>
                                </a:lnTo>
                                <a:lnTo>
                                  <a:pt x="f5" y="f5"/>
                                </a:lnTo>
                                <a:close/>
                              </a:path>
                            </a:pathLst>
                          </a:custGeom>
                          <a:noFill/>
                          <a:ln cap="flat">
                            <a:noFill/>
                            <a:prstDash val="solid"/>
                          </a:ln>
                        </wps:spPr>
                        <wps:txbx>
                          <w:txbxContent>
                            <w:p w:rsidR="00662F0B" w:rsidRDefault="005C4533">
                              <w:pPr>
                                <w:spacing w:after="40" w:line="216" w:lineRule="auto"/>
                                <w:ind w:left="90"/>
                                <w:textAlignment w:val="auto"/>
                              </w:pPr>
                              <w:r>
                                <w:rPr>
                                  <w:rFonts w:cs="Calibri"/>
                                  <w:color w:val="000000"/>
                                  <w:kern w:val="3"/>
                                  <w:sz w:val="18"/>
                                  <w:szCs w:val="18"/>
                                  <w:lang w:val="en-US"/>
                                </w:rPr>
                                <w:t>Displays the message containing calculated number</w:t>
                              </w:r>
                            </w:p>
                          </w:txbxContent>
                        </wps:txbx>
                        <wps:bodyPr vert="horz" wrap="square" lIns="45720" tIns="45720" rIns="45720" bIns="45720" anchor="ctr" anchorCtr="0" compatLnSpc="0">
                          <a:noAutofit/>
                        </wps:bodyPr>
                      </wps:wsp>
                    </wpg:wgp>
                  </a:graphicData>
                </a:graphic>
              </wp:inline>
            </w:drawing>
          </mc:Choice>
          <mc:Fallback>
            <w:pict>
              <v:group id="Diagram 9" o:spid="_x0000_s1026" style="width:483.85pt;height:244.75pt;mso-position-horizontal-relative:char;mso-position-vertical-relative:line" coordsize="61448,31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">
                <v:shape id="Freeform: Shape 10" o:spid="_x0000_s1027" style="position:absolute;left:2152;top:9007;width:8126;height:9250;rotation:5898254fd;visibility:visible;mso-wrap-style:square;v-text-anchor:top" coordsize="812535,9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" path="m,658207r475983,l475983,290725r-69715,l609401,,812535,290725r-69716,l742819,925043,,925043,,658207xe" fillcolor="#c0c9e4" strokecolor="white" strokeweight=".35281mm">
                  <v:stroke joinstyle="miter"/>
                  <v:path arrowok="t" o:connecttype="custom" o:connectlocs="406268,0;812535,462522;406268,925043;0,462522;609401,0;406268,290725;0,791625;371410,925043;742819,607884;812535,290725" o:connectangles="270,0,90,180,270,180,180,90,0,0" textboxrect="0,658207,742819,925043"/>
                </v:shape>
                <v:shape id="Freeform: Shape 11" o:spid="_x0000_s1028" style="position:absolute;width:13678;height:9574;visibility:visible;mso-wrap-style:square;v-text-anchor:middle-center" coordsize="1367837,9574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" adj="-11796480,,5400" path="m,159605c,71458,71458,,159605,l1208232,v88147,,159605,71458,159605,159605l1367837,797836v,88147,-71458,159605,-159605,159605l159605,957441c71458,957441,,885983,,797836l,159605xe" fillcolor="#4472c4" strokecolor="white" strokeweight=".35281mm">
                  <v:stroke joinstyle="miter"/>
                  <v:formulas/>
                  <v:path arrowok="t" o:connecttype="custom" o:connectlocs="683916,0;1367832,478720;683916,957440;0,478720;0,159605;159604,0;1208228,0;1367832,159605;1367832,797835;1208228,957440;159604,957440;0,797835;0,159605" o:connectangles="270,0,90,180,0,0,0,0,0,0,0,0,0" textboxrect="0,0,1367837,957441"/>
                  <v:textbox inset="2.88594mm,2.88594mm,2.88594mm,2.88594mm">
                    <w:txbxContent>
                      <w:p w:rsidR="00662F0B" w:rsidRDefault="005C4533">
                        <w:pPr>
                          <w:spacing w:after="120" w:line="216" w:lineRule="auto"/>
                          <w:jc w:val="center"/>
                          <w:textAlignment w:val="auto"/>
                        </w:pPr>
                        <w:r>
                          <w:rPr>
                            <w:rFonts w:cs="Calibri"/>
                            <w:color w:val="FFFFFF"/>
                            <w:kern w:val="3"/>
                            <w:sz w:val="29"/>
                            <w:szCs w:val="29"/>
                            <w:lang w:val="en-US"/>
                          </w:rPr>
                          <w:t>Input</w:t>
                        </w:r>
                      </w:p>
                    </w:txbxContent>
                  </v:textbox>
                </v:shape>
                <v:shape id="Freeform: Shape 12" o:spid="_x0000_s1029" style="position:absolute;left:14361;top:702;width:41673;height:7739;visibility:visible;mso-wrap-style:square;v-text-anchor:middle" coordsize="4167302,773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" adj="-11796480,,5400" path="m,l4167302,r,773846l,773846,,xe" filled="f" stroked="f">
                  <v:stroke joinstyle="miter"/>
                  <v:formulas/>
                  <v:path arrowok="t" o:connecttype="custom" o:connectlocs="2083652,0;4167304,386924;2083652,773847;0,386924;0,0;4167304,0;4167304,773847;0,773847;0,0" o:connectangles="270,0,90,180,0,0,0,0,0" textboxrect="0,0,4167302,773846"/>
                  <v:textbox inset="1.48156mm,1.48156mm,1.48156mm,1.48156mm">
                    <w:txbxContent>
                      <w:p w:rsidR="00662F0B" w:rsidRDefault="005C4533">
                        <w:pPr>
                          <w:spacing w:after="60" w:line="216" w:lineRule="auto"/>
                          <w:textAlignment w:val="auto"/>
                        </w:pPr>
                        <w:r>
                          <w:rPr>
                            <w:rFonts w:cs="Calibri"/>
                            <w:color w:val="000000"/>
                            <w:kern w:val="3"/>
                            <w:sz w:val="27"/>
                            <w:szCs w:val="27"/>
                            <w:lang w:val="en-US"/>
                          </w:rPr>
                          <w:t xml:space="preserve">Gets </w:t>
                        </w:r>
                        <w:r>
                          <w:rPr>
                            <w:rFonts w:cs="Calibri"/>
                            <w:color w:val="000000"/>
                            <w:kern w:val="3"/>
                            <w:sz w:val="27"/>
                            <w:szCs w:val="27"/>
                            <w:lang w:val="en-US"/>
                          </w:rPr>
                          <w:t>The user input of the three digit number.</w:t>
                        </w:r>
                      </w:p>
                    </w:txbxContent>
                  </v:textbox>
                </v:shape>
                <v:shape id="Freeform: Shape 13" o:spid="_x0000_s1030" style="position:absolute;left:19971;top:19762;width:8126;height:9250;rotation:5898254fd;visibility:visible;mso-wrap-style:square;v-text-anchor:top" coordsize="812535,9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" path="m,658207r475983,l475983,290725r-69715,l609401,,812535,290725r-69716,l742819,925043,,925043,,658207xe" fillcolor="#c0c9e4" strokecolor="white" strokeweight=".35281mm">
                  <v:stroke joinstyle="miter"/>
                  <v:path arrowok="t" o:connecttype="custom" o:connectlocs="406268,0;812535,462522;406268,925043;0,462522;609401,0;406268,290725;0,791625;371410,925043;742819,607884;812535,290725" o:connectangles="270,0,90,180,270,180,180,90,0,0" textboxrect="0,658207,742819,925043"/>
                </v:shape>
                <v:shape id="Freeform: Shape 14" o:spid="_x0000_s1031" style="position:absolute;left:17819;top:10755;width:13678;height:9574;visibility:visible;mso-wrap-style:square;v-text-anchor:middle-center" coordsize="1367837,9574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" adj="-11796480,,5400" path="m,159605c,71458,71458,,159605,l1208232,v88147,,159605,71458,159605,159605l1367837,797836v,88147,-71458,159605,-159605,159605l159605,957441c71458,957441,,885983,,797836l,159605xe" fillcolor="#4472c4" strokecolor="white" strokeweight=".35281mm">
                  <v:stroke joinstyle="miter"/>
                  <v:formulas/>
                  <v:path arrowok="t" o:connecttype="custom" o:connectlocs="683916,0;1367832,478720;683916,957440;0,478720;0,159605;159604,0;1208228,0;1367832,159605;1367832,797835;1208228,957440;159604,957440;0,797835;0,159605" o:connectangles="270,0,90,180,0,0,0,0,0,0,0,0,0" textboxrect="0,0,1367837,957441"/>
                  <v:textbox inset="2.88594mm,2.88594mm,2.88594mm,2.88594mm">
                    <w:txbxContent>
                      <w:p w:rsidR="00662F0B" w:rsidRDefault="005C4533">
                        <w:pPr>
                          <w:spacing w:after="120" w:line="216" w:lineRule="auto"/>
                          <w:jc w:val="center"/>
                          <w:textAlignment w:val="auto"/>
                        </w:pPr>
                        <w:r>
                          <w:rPr>
                            <w:rFonts w:cs="Calibri"/>
                            <w:color w:val="FFFFFF"/>
                            <w:kern w:val="3"/>
                            <w:sz w:val="29"/>
                            <w:szCs w:val="29"/>
                            <w:lang w:val="en-US"/>
                          </w:rPr>
                          <w:t>Starts the loops</w:t>
                        </w:r>
                      </w:p>
                    </w:txbxContent>
                  </v:textbox>
                </v:shape>
                <v:shape id="Freeform: Shape 15" o:spid="_x0000_s1032" style="position:absolute;left:31641;top:11395;width:29176;height:7738;visibility:visible;mso-wrap-style:square;v-text-anchor:middle" coordsize="2917581,773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" adj="-11796480,,5400" path="m,l2917581,r,773846l,773846,,xe" filled="f" stroked="f">
                  <v:stroke joinstyle="miter"/>
                  <v:formulas/>
                  <v:path arrowok="t" o:connecttype="custom" o:connectlocs="1458793,0;2917585,386924;1458793,773847;0,386924;0,0;2917585,0;2917585,773847;0,773847;0,0" o:connectangles="270,0,90,180,0,0,0,0,0" textboxrect="0,0,2917581,773846"/>
                  <v:textbox inset="1.48156mm,1.48156mm,1.48156mm,1.48156mm">
                    <w:txbxContent>
                      <w:p w:rsidR="00662F0B" w:rsidRDefault="005C4533">
                        <w:pPr>
                          <w:spacing w:after="40" w:line="216" w:lineRule="auto"/>
                          <w:ind w:left="90"/>
                          <w:textAlignment w:val="auto"/>
                        </w:pPr>
                        <w:r>
                          <w:rPr>
                            <w:rFonts w:cs="Calibri"/>
                            <w:color w:val="000000"/>
                            <w:kern w:val="3"/>
                            <w:lang w:val="en-US"/>
                          </w:rPr>
                          <w:t>Carries out the loops within the nest, once one loop finishes it moves onto the next until the most inner loop. This loop has the calculation within it and carries out this operation.</w:t>
                        </w:r>
                      </w:p>
                    </w:txbxContent>
                  </v:textbox>
                </v:shape>
                <v:shape id="Freeform: Shape 16" o:spid="_x0000_s1033" style="position:absolute;left:37822;top:21510;width:13678;height:9574;visibility:visible;mso-wrap-style:square;v-text-anchor:middle-center" coordsize="1367837,9574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" adj="-11796480,,5400" path="m,159605c,71458,71458,,159605,l1208232,v88147,,159605,71458,159605,159605l1367837,797836v,88147,-71458,159605,-159605,159605l159605,957441c71458,957441,,885983,,797836l,159605xe" fillcolor="#4472c4" strokecolor="white" strokeweight=".35281mm">
                  <v:stroke joinstyle="miter"/>
                  <v:formulas/>
                  <v:path arrowok="t" o:connecttype="custom" o:connectlocs="683916,0;1367832,478720;683916,957440;0,478720;0,159605;159604,0;1208228,0;1367832,159605;1367832,797835;1208228,957440;159604,957440;0,797835;0,159605" o:connectangles="270,0,90,180,0,0,0,0,0,0,0,0,0" textboxrect="0,0,1367837,957441"/>
                  <v:textbox inset="2.88594mm,2.88594mm,2.88594mm,2.88594mm">
                    <w:txbxContent>
                      <w:p w:rsidR="00662F0B" w:rsidRDefault="005C4533">
                        <w:pPr>
                          <w:spacing w:after="120" w:line="216" w:lineRule="auto"/>
                          <w:jc w:val="center"/>
                          <w:textAlignment w:val="auto"/>
                        </w:pPr>
                        <w:r>
                          <w:rPr>
                            <w:rFonts w:cs="Calibri"/>
                            <w:color w:val="FFFFFF"/>
                            <w:kern w:val="3"/>
                            <w:sz w:val="29"/>
                            <w:szCs w:val="29"/>
                            <w:lang w:val="en-US"/>
                          </w:rPr>
                          <w:t xml:space="preserve">Shows </w:t>
                        </w:r>
                        <w:r>
                          <w:rPr>
                            <w:rFonts w:cs="Calibri"/>
                            <w:color w:val="FFFFFF"/>
                            <w:kern w:val="3"/>
                            <w:sz w:val="29"/>
                            <w:szCs w:val="29"/>
                            <w:lang w:val="en-US"/>
                          </w:rPr>
                          <w:t>user the calculated number</w:t>
                        </w:r>
                      </w:p>
                    </w:txbxContent>
                  </v:textbox>
                </v:shape>
                <v:shape id="Freeform: Shape 17" o:spid="_x0000_s1034" style="position:absolute;left:51500;top:22423;width:9948;height:7739;visibility:visible;mso-wrap-style:square;v-text-anchor:middle" coordsize="994834,773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" adj="-11796480,,5400" path="m,l994834,r,773846l,773846,,xe" filled="f" stroked="f">
                  <v:stroke joinstyle="miter"/>
                  <v:formulas/>
                  <v:path arrowok="t" o:connecttype="custom" o:connectlocs="497415,0;994830,386924;497415,773847;0,386924;0,0;994830,0;994830,773847;0,773847;0,0" o:connectangles="270,0,90,180,0,0,0,0,0" textboxrect="0,0,994834,773846"/>
                  <v:textbox inset="3.6pt,,3.6pt">
                    <w:txbxContent>
                      <w:p w:rsidR="00662F0B" w:rsidRDefault="005C4533">
                        <w:pPr>
                          <w:spacing w:after="40" w:line="216" w:lineRule="auto"/>
                          <w:ind w:left="90"/>
                          <w:textAlignment w:val="auto"/>
                        </w:pPr>
                        <w:r>
                          <w:rPr>
                            <w:rFonts w:cs="Calibri"/>
                            <w:color w:val="000000"/>
                            <w:kern w:val="3"/>
                            <w:sz w:val="18"/>
                            <w:szCs w:val="18"/>
                            <w:lang w:val="en-US"/>
                          </w:rPr>
                          <w:t>Displays the message containing calculated number</w:t>
                        </w:r>
                      </w:p>
                    </w:txbxContent>
                  </v:textbox>
                </v:shape>
                <w10:anchorlock/>
              </v:group>
            </w:pict>
          </mc:Fallback>
        </mc:AlternateContent>
      </w:r>
    </w:p>
    <w:sectPr w:rsidR="00662F0B">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533" w:rsidRDefault="005C4533">
      <w:pPr>
        <w:spacing w:after="0" w:line="240" w:lineRule="auto"/>
      </w:pPr>
      <w:r>
        <w:separator/>
      </w:r>
    </w:p>
  </w:endnote>
  <w:endnote w:type="continuationSeparator" w:id="0">
    <w:p w:rsidR="005C4533" w:rsidRDefault="005C4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533" w:rsidRDefault="005C4533">
      <w:pPr>
        <w:spacing w:after="0" w:line="240" w:lineRule="auto"/>
      </w:pPr>
      <w:r>
        <w:rPr>
          <w:color w:val="000000"/>
        </w:rPr>
        <w:separator/>
      </w:r>
    </w:p>
  </w:footnote>
  <w:footnote w:type="continuationSeparator" w:id="0">
    <w:p w:rsidR="005C4533" w:rsidRDefault="005C45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662F0B"/>
    <w:rsid w:val="002B7E4F"/>
    <w:rsid w:val="003D61FB"/>
    <w:rsid w:val="005C4533"/>
    <w:rsid w:val="00662F0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F3D887-7614-49A2-97A3-FEC23118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2">
    <w:name w:val="heading 2"/>
    <w:basedOn w:val="Normal"/>
    <w:next w:val="Normal"/>
    <w:link w:val="Heading2Char"/>
    <w:uiPriority w:val="9"/>
    <w:unhideWhenUsed/>
    <w:qFormat/>
    <w:rsid w:val="003D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61F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Clarke</dc:creator>
  <dc:description/>
  <cp:lastModifiedBy>Rebecca Clarke</cp:lastModifiedBy>
  <cp:revision>4</cp:revision>
  <dcterms:created xsi:type="dcterms:W3CDTF">2018-01-12T09:48:00Z</dcterms:created>
  <dcterms:modified xsi:type="dcterms:W3CDTF">2018-01-12T09:49:00Z</dcterms:modified>
</cp:coreProperties>
</file>